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1AAB" w14:textId="1A31DB19" w:rsidR="0072178F" w:rsidRDefault="0072178F" w:rsidP="002543D3">
      <w:pPr>
        <w:spacing w:line="276" w:lineRule="auto"/>
        <w:jc w:val="both"/>
        <w:rPr>
          <w:rFonts w:ascii="Arial Narrow" w:hAnsi="Arial Narrow" w:cstheme="minorHAnsi"/>
          <w:lang w:val="en-US"/>
        </w:rPr>
      </w:pPr>
    </w:p>
    <w:p w14:paraId="264317F8" w14:textId="3276ECDB" w:rsidR="009748F1" w:rsidRPr="00EF7572" w:rsidRDefault="009748F1" w:rsidP="006E25FA">
      <w:pPr>
        <w:ind w:right="-988"/>
        <w:rPr>
          <w:rFonts w:ascii="Arial Nova Cond Light" w:hAnsi="Arial Nova Cond Light" w:cstheme="minorHAnsi"/>
          <w:lang w:val="en-US"/>
        </w:rPr>
      </w:pPr>
      <w:r w:rsidRPr="00EF7572">
        <w:rPr>
          <w:rFonts w:ascii="Arial Nova Cond Light" w:hAnsi="Arial Nova Cond Light" w:cstheme="minorHAnsi"/>
          <w:lang w:val="en-US"/>
        </w:rPr>
        <w:t xml:space="preserve">Ref. No. </w:t>
      </w:r>
      <w:r w:rsidRPr="00EF7572">
        <w:rPr>
          <w:rFonts w:ascii="Arial Nova Cond Light" w:hAnsi="Arial Nova Cond Light" w:cstheme="minorHAnsi"/>
          <w:b/>
          <w:lang w:val="en-US"/>
        </w:rPr>
        <w:t xml:space="preserve">${our_ref}</w:t>
      </w:r>
      <w:r w:rsidR="006E25FA">
        <w:rPr>
          <w:rFonts w:ascii="Arial Nova Cond Light" w:hAnsi="Arial Nova Cond Light" w:cstheme="minorHAnsi"/>
          <w:b/>
          <w:lang w:val="en-US"/>
        </w:rPr>
        <w:t xml:space="preserve"/>
      </w:r>
      <w:r w:rsidRPr="00EF7572">
        <w:rPr>
          <w:rFonts w:ascii="Arial Nova Cond Light" w:hAnsi="Arial Nova Cond Light" w:cstheme="minorHAnsi"/>
          <w:b/>
          <w:lang w:val="en-US"/>
        </w:rPr>
        <w:t xml:space="preserve"/>
      </w:r>
      <w:r w:rsidR="00A04DE7">
        <w:rPr>
          <w:rFonts w:ascii="Arial Nova Cond Light" w:hAnsi="Arial Nova Cond Light" w:cstheme="minorHAnsi"/>
          <w:b/>
          <w:lang w:val="en-US"/>
        </w:rPr>
        <w:t xml:space="preserve"/>
      </w:r>
      <w:r w:rsidR="006E25FA">
        <w:rPr>
          <w:rFonts w:ascii="Arial Nova Cond Light" w:hAnsi="Arial Nova Cond Light" w:cstheme="minorHAnsi"/>
          <w:b/>
          <w:lang w:val="en-US"/>
        </w:rPr>
        <w:t xml:space="preserve"/>
      </w:r>
      <w:r w:rsidRPr="00EF7572">
        <w:rPr>
          <w:rFonts w:ascii="Arial Nova Cond Light" w:hAnsi="Arial Nova Cond Light" w:cstheme="minorHAnsi"/>
          <w:b/>
          <w:lang w:val="en-US"/>
        </w:rPr>
        <w:t xml:space="preserve"/>
      </w:r>
      <w:r w:rsidR="000C4388">
        <w:rPr>
          <w:rFonts w:ascii="Arial Nova Cond Light" w:hAnsi="Arial Nova Cond Light" w:cstheme="minorHAnsi"/>
          <w:b/>
          <w:lang w:val="en-US"/>
        </w:rPr>
        <w:t xml:space="preserve"/>
      </w:r>
      <w:r w:rsidR="006E25FA">
        <w:rPr>
          <w:rFonts w:ascii="Arial Nova Cond Light" w:hAnsi="Arial Nova Cond Light" w:cstheme="minorHAnsi"/>
          <w:b/>
          <w:lang w:val="en-US"/>
        </w:rPr>
        <w:t xml:space="preserve"/>
      </w:r>
      <w:r w:rsidRPr="00EF7572">
        <w:rPr>
          <w:rFonts w:ascii="Arial Nova Cond Light" w:hAnsi="Arial Nova Cond Light" w:cstheme="minorHAnsi"/>
          <w:lang w:val="en-US"/>
        </w:rPr>
        <w:tab/>
      </w:r>
      <w:r w:rsidRPr="00EF7572">
        <w:rPr>
          <w:rFonts w:ascii="Arial Nova Cond Light" w:hAnsi="Arial Nova Cond Light" w:cstheme="minorHAnsi"/>
          <w:lang w:val="en-US"/>
        </w:rPr>
        <w:tab/>
        <w:t xml:space="preserve">                </w:t>
      </w:r>
      <w:r w:rsidRPr="00EF7572">
        <w:rPr>
          <w:rFonts w:ascii="Arial Nova Cond Light" w:hAnsi="Arial Nova Cond Light" w:cstheme="minorHAnsi"/>
          <w:lang w:val="en-US"/>
        </w:rPr>
        <w:tab/>
        <w:t xml:space="preserve">   </w:t>
      </w:r>
      <w:r w:rsidR="006E25FA">
        <w:rPr>
          <w:rFonts w:ascii="Arial Nova Cond Light" w:hAnsi="Arial Nova Cond Light" w:cstheme="minorHAnsi"/>
          <w:lang w:val="en-US"/>
        </w:rPr>
        <w:t xml:space="preserve">   </w:t>
      </w:r>
      <w:r w:rsidRPr="00EF7572">
        <w:rPr>
          <w:rFonts w:ascii="Arial Nova Cond Light" w:hAnsi="Arial Nova Cond Light" w:cstheme="minorHAnsi"/>
          <w:lang w:val="en-US"/>
        </w:rPr>
        <w:t xml:space="preserve">Date: </w:t>
      </w:r>
      <w:r w:rsidR="000C4388">
        <w:rPr>
          <w:rFonts w:ascii="Arial Nova Cond Light" w:hAnsi="Arial Nova Cond Light" w:cstheme="minorHAnsi"/>
          <w:b/>
          <w:lang w:val="en-US"/>
        </w:rPr>
        <w:t xml:space="preserve">${date_short}</w:t>
      </w:r>
      <w:r w:rsidR="00617CFF">
        <w:rPr>
          <w:rFonts w:ascii="Arial Nova Cond Light" w:hAnsi="Arial Nova Cond Light" w:cstheme="minorHAnsi"/>
          <w:b/>
          <w:lang w:val="en-US"/>
        </w:rPr>
        <w:t xml:space="preserve"/>
      </w:r>
      <w:r w:rsidR="000C4388">
        <w:rPr>
          <w:rFonts w:ascii="Arial Nova Cond Light" w:hAnsi="Arial Nova Cond Light" w:cstheme="minorHAnsi"/>
          <w:b/>
          <w:vertAlign w:val="superscript"/>
          <w:lang w:val="en-US"/>
        </w:rPr>
        <w:t xml:space="preserve"/>
      </w:r>
      <w:r w:rsidR="00A04DE7">
        <w:rPr>
          <w:rFonts w:ascii="Arial Nova Cond Light" w:hAnsi="Arial Nova Cond Light" w:cstheme="minorHAnsi"/>
          <w:b/>
          <w:lang w:val="en-US"/>
        </w:rPr>
        <w:t xml:space="preserve"/>
      </w:r>
      <w:r w:rsidR="00617CFF">
        <w:rPr>
          <w:rFonts w:ascii="Arial Nova Cond Light" w:hAnsi="Arial Nova Cond Light" w:cstheme="minorHAnsi"/>
          <w:b/>
          <w:lang w:val="en-US"/>
        </w:rPr>
        <w:t xml:space="preserve"/>
      </w:r>
      <w:r w:rsidRPr="00EF7572">
        <w:rPr>
          <w:rFonts w:ascii="Arial Nova Cond Light" w:hAnsi="Arial Nova Cond Light" w:cstheme="minorHAnsi"/>
          <w:b/>
          <w:lang w:val="en-US"/>
        </w:rPr>
        <w:t xml:space="preserve">.</w:t>
      </w:r>
    </w:p>
    <w:p w14:paraId="76FB3D36" w14:textId="77777777" w:rsidR="009748F1" w:rsidRPr="00EF7572" w:rsidRDefault="009748F1" w:rsidP="009748F1">
      <w:pPr>
        <w:jc w:val="right"/>
        <w:rPr>
          <w:rFonts w:ascii="Arial Nova Cond Light" w:hAnsi="Arial Nova Cond Light" w:cstheme="minorHAnsi"/>
          <w:lang w:val="en-US"/>
        </w:rPr>
      </w:pPr>
    </w:p>
    <w:p w14:paraId="1F6842B2" w14:textId="5B0BB6AF" w:rsidR="009748F1" w:rsidRPr="00EF7572" w:rsidRDefault="00A04DE7" w:rsidP="009748F1">
      <w:pPr>
        <w:rPr>
          <w:rFonts w:ascii="Arial Nova Cond Light" w:hAnsi="Arial Nova Cond Light" w:cstheme="minorHAnsi"/>
          <w:lang w:val="en-US"/>
        </w:rPr>
      </w:pPr>
      <w:r>
        <w:rPr>
          <w:rFonts w:ascii="Arial Nova Cond Light" w:hAnsi="Arial Nova Cond Light" w:cstheme="minorHAnsi"/>
          <w:lang w:val="en-US"/>
        </w:rPr>
        <w:t>To.</w:t>
      </w:r>
    </w:p>
    <w:p w14:paraId="27652B3F" w14:textId="0D0D2BC0" w:rsidR="00383B7D" w:rsidRDefault="00083039" w:rsidP="00A04DE7">
      <w:pPr>
        <w:rPr>
          <w:rFonts w:ascii="Arial Nova Cond Light" w:hAnsi="Arial Nova Cond Light" w:cstheme="minorHAnsi"/>
          <w:lang w:val="en-US"/>
        </w:rPr>
      </w:pPr>
      <w:bookmarkStart w:id="0" w:name="_Hlk214265135"/>
      <w:r>
        <w:rPr>
          <w:rFonts w:ascii="Arial Nova Cond Light" w:hAnsi="Arial Nova Cond Light" w:cstheme="minorHAnsi"/>
          <w:lang w:val="en-US"/>
        </w:rPr>
        <w:t xml:space="preserve">${entity_address}</w:t>
      </w:r>
    </w:p>
    <w:p w14:paraId="4FBF8C03" w14:textId="77777777" w:rsidR="009748F1" w:rsidRPr="00EF7572" w:rsidRDefault="009748F1" w:rsidP="009748F1">
      <w:pPr>
        <w:spacing w:line="276" w:lineRule="auto"/>
        <w:ind w:left="426" w:hanging="426"/>
        <w:jc w:val="both"/>
        <w:rPr>
          <w:rFonts w:ascii="Arial Nova Cond Light" w:hAnsi="Arial Nova Cond Light" w:cstheme="minorHAnsi"/>
          <w:b/>
          <w:bCs/>
          <w:lang w:val="en-US"/>
        </w:rPr>
      </w:pPr>
    </w:p>
    <w:p w14:paraId="026B20C4" w14:textId="77777777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  <w:b/>
          <w:bCs/>
          <w:lang w:val="en-US"/>
        </w:rPr>
      </w:pPr>
    </w:p>
    <w:p w14:paraId="62D4B23A" w14:textId="68375B8B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  <w:b/>
          <w:bCs/>
          <w:lang w:val="en-US"/>
        </w:rPr>
      </w:pPr>
      <w:r w:rsidRPr="00EF7572">
        <w:rPr>
          <w:rFonts w:ascii="Arial Nova Cond Light" w:hAnsi="Arial Nova Cond Light" w:cstheme="minorHAnsi"/>
          <w:b/>
          <w:bCs/>
          <w:lang w:val="en-US"/>
        </w:rPr>
        <w:t xml:space="preserve">REF: </w:t>
      </w:r>
      <w:r w:rsidRPr="00EF7572">
        <w:rPr>
          <w:rFonts w:ascii="Arial Nova Cond Light" w:hAnsi="Arial Nova Cond Light" w:cstheme="minorHAnsi"/>
          <w:b/>
          <w:bCs/>
        </w:rPr>
        <w:t xml:space="preserve">NOTIFICATION OF AWARD OF CONTRACT FOR TENDER NO. </w:t>
      </w:r>
      <w:r w:rsidR="00A03ED7" w:rsidRPr="00A03ED7">
        <w:rPr>
          <w:rFonts w:ascii="Arial Nova Cond Light" w:hAnsi="Arial Nova Cond Light" w:cstheme="minorHAnsi"/>
          <w:b/>
          <w:bCs/>
        </w:rPr>
        <w:t xml:space="preserve">${tender_number}</w:t>
      </w:r>
    </w:p>
    <w:p w14:paraId="14C64FAA" w14:textId="77777777" w:rsidR="009748F1" w:rsidRPr="00EF7572" w:rsidRDefault="009748F1" w:rsidP="009748F1">
      <w:pPr>
        <w:spacing w:line="276" w:lineRule="auto"/>
        <w:ind w:left="426" w:hanging="426"/>
        <w:jc w:val="both"/>
        <w:rPr>
          <w:rFonts w:ascii="Arial Nova Cond Light" w:hAnsi="Arial Nova Cond Light" w:cstheme="minorHAnsi"/>
          <w:b/>
          <w:bCs/>
          <w:lang w:val="en-US"/>
        </w:rPr>
      </w:pPr>
    </w:p>
    <w:p w14:paraId="16EAE927" w14:textId="77777777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</w:rPr>
      </w:pPr>
      <w:r w:rsidRPr="00EF7572">
        <w:rPr>
          <w:rFonts w:ascii="Arial Nova Cond Light" w:hAnsi="Arial Nova Cond Light" w:cstheme="minorHAnsi"/>
        </w:rPr>
        <w:t>SUB: ACCEPTANCE AND ACKNOWLEDGEMENT OF THE AWARD</w:t>
      </w:r>
    </w:p>
    <w:p w14:paraId="4CFF4014" w14:textId="77777777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</w:rPr>
      </w:pPr>
    </w:p>
    <w:p w14:paraId="774A20F8" w14:textId="7C23911B" w:rsidR="009748F1" w:rsidRPr="00EF7572" w:rsidRDefault="009748F1" w:rsidP="00617CFF">
      <w:pPr>
        <w:spacing w:line="276" w:lineRule="auto"/>
        <w:jc w:val="both"/>
        <w:rPr>
          <w:rFonts w:ascii="Arial Nova Cond Light" w:hAnsi="Arial Nova Cond Light" w:cstheme="minorHAnsi"/>
        </w:rPr>
      </w:pPr>
      <w:r w:rsidRPr="00EF7572">
        <w:rPr>
          <w:rFonts w:ascii="Arial Nova Cond Light" w:hAnsi="Arial Nova Cond Light" w:cstheme="minorHAnsi"/>
        </w:rPr>
        <w:t xml:space="preserve">We refer to your letter (Ref: </w:t>
      </w:r>
      <w:r w:rsidR="00617CFF" w:rsidRPr="00617CFF">
        <w:rPr>
          <w:rFonts w:ascii="Arial Nova Cond Light" w:hAnsi="Arial Nova Cond Light" w:cstheme="minorHAnsi"/>
        </w:rPr>
        <w:t xml:space="preserve">${entity_ref}</w:t>
      </w:r>
      <w:r w:rsidRPr="00EF7572">
        <w:rPr>
          <w:rFonts w:ascii="Arial Nova Cond Light" w:hAnsi="Arial Nova Cond Light" w:cstheme="minorHAnsi"/>
        </w:rPr>
        <w:t xml:space="preserve">) dated </w:t>
      </w:r>
      <w:r w:rsidR="006E25FA">
        <w:rPr>
          <w:rFonts w:ascii="Arial Nova Cond Light" w:hAnsi="Arial Nova Cond Light" w:cstheme="minorHAnsi"/>
        </w:rPr>
        <w:t xml:space="preserve">${entity_ref_date}</w:t>
      </w:r>
      <w:r w:rsidR="00617CFF" w:rsidRPr="00617CFF">
        <w:rPr>
          <w:rFonts w:ascii="Arial Nova Cond Light" w:hAnsi="Arial Nova Cond Light" w:cstheme="minorHAnsi"/>
        </w:rPr>
        <w:t xml:space="preserve"/>
      </w:r>
      <w:r w:rsidR="00617CFF">
        <w:rPr>
          <w:rFonts w:ascii="Arial Nova Cond Light" w:hAnsi="Arial Nova Cond Light" w:cstheme="minorHAnsi"/>
        </w:rPr>
        <w:t xml:space="preserve"/>
      </w:r>
      <w:r w:rsidR="00617CFF" w:rsidRPr="00617CFF">
        <w:rPr>
          <w:rFonts w:ascii="Arial Nova Cond Light" w:hAnsi="Arial Nova Cond Light" w:cstheme="minorHAnsi"/>
        </w:rPr>
        <w:t xml:space="preserve"/>
      </w:r>
      <w:r w:rsidRPr="00EF7572">
        <w:rPr>
          <w:rFonts w:ascii="Arial Nova Cond Light" w:hAnsi="Arial Nova Cond Light" w:cstheme="minorHAnsi"/>
        </w:rPr>
        <w:t xml:space="preserve">, notifying us of the award of the contract for </w:t>
      </w:r>
      <w:r w:rsidR="00617CFF" w:rsidRPr="00617CFF">
        <w:rPr>
          <w:rFonts w:ascii="Arial Nova Cond Light" w:hAnsi="Arial Nova Cond Light" w:cstheme="minorHAnsi"/>
        </w:rPr>
        <w:t xml:space="preserve">${tender_title_upper}</w:t>
      </w:r>
      <w:r w:rsidR="00617CFF">
        <w:rPr>
          <w:rFonts w:ascii="Arial Nova Cond Light" w:hAnsi="Arial Nova Cond Light" w:cstheme="minorHAnsi"/>
        </w:rPr>
        <w:t xml:space="preserve"/>
      </w:r>
      <w:r w:rsidR="00617CFF" w:rsidRPr="00617CFF">
        <w:rPr>
          <w:rFonts w:ascii="Arial Nova Cond Light" w:hAnsi="Arial Nova Cond Light" w:cstheme="minorHAnsi"/>
        </w:rPr>
        <w:t xml:space="preserve"/>
      </w:r>
      <w:r w:rsidR="00617CFF">
        <w:rPr>
          <w:rFonts w:ascii="Arial Nova Cond Light" w:hAnsi="Arial Nova Cond Light" w:cstheme="minorHAnsi"/>
        </w:rPr>
        <w:t xml:space="preserve">, </w:t>
      </w:r>
      <w:r w:rsidRPr="00EF7572">
        <w:rPr>
          <w:rFonts w:ascii="Arial Nova Cond Light" w:hAnsi="Arial Nova Cond Light" w:cstheme="minorHAnsi"/>
        </w:rPr>
        <w:t xml:space="preserve">valued at </w:t>
      </w:r>
      <w:r w:rsidR="006B1E85" w:rsidRPr="006B1E85">
        <w:rPr>
          <w:rFonts w:ascii="Arial Nova Cond Light" w:hAnsi="Arial Nova Cond Light" w:cstheme="minorHAnsi"/>
        </w:rPr>
        <w:t xml:space="preserve">${currency}. ${value} (${value_words}.) (VAT ${vat_basis})</w:t>
      </w:r>
      <w:r w:rsidR="00083039" w:rsidRPr="00083039">
        <w:rPr>
          <w:rFonts w:ascii="Arial Nova Cond Light" w:hAnsi="Arial Nova Cond Light" w:cstheme="minorHAnsi"/>
        </w:rPr>
        <w:t xml:space="preserve"/>
      </w:r>
      <w:r w:rsidR="00083039" w:rsidRPr="00083039">
        <w:rPr>
          <w:rFonts w:ascii="Arial Nova Cond Light" w:hAnsi="Arial Nova Cond Light" w:cstheme="minorHAnsi"/>
        </w:rPr>
        <w:cr/>
      </w:r>
      <w:r w:rsidR="00A03ED7" w:rsidRPr="00A03ED7">
        <w:rPr>
          <w:rFonts w:ascii="Arial Nova Cond Light" w:hAnsi="Arial Nova Cond Light" w:cstheme="minorHAnsi"/>
        </w:rPr>
        <w:t xml:space="preserve"/>
      </w:r>
      <w:r w:rsidR="00083039" w:rsidRPr="00083039">
        <w:rPr>
          <w:rFonts w:ascii="Arial Nova Cond Light" w:hAnsi="Arial Nova Cond Light" w:cstheme="minorHAnsi"/>
        </w:rPr>
        <w:t xml:space="preserve"/>
      </w:r>
      <w:r w:rsidR="00083039" w:rsidRPr="00083039">
        <w:rPr>
          <w:rFonts w:ascii="Arial Nova Cond Light" w:hAnsi="Arial Nova Cond Light" w:cstheme="minorHAnsi"/>
        </w:rPr>
        <w:t xml:space="preserve"/>
      </w:r>
      <w:r w:rsidR="00A03ED7" w:rsidRPr="00A03ED7">
        <w:rPr>
          <w:rFonts w:ascii="Arial Nova Cond Light" w:hAnsi="Arial Nova Cond Light" w:cstheme="minorHAnsi"/>
        </w:rPr>
        <w:t xml:space="preserve"/>
      </w:r>
      <w:r w:rsidRPr="00EF7572">
        <w:rPr>
          <w:rFonts w:ascii="Arial Nova Cond Light" w:hAnsi="Arial Nova Cond Light" w:cstheme="minorHAnsi"/>
        </w:rPr>
        <w:t xml:space="preserve">.</w:t>
      </w:r>
    </w:p>
    <w:p w14:paraId="71DFC4E6" w14:textId="77777777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</w:rPr>
      </w:pPr>
    </w:p>
    <w:p w14:paraId="3091A0AB" w14:textId="77777777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</w:rPr>
      </w:pPr>
      <w:r w:rsidRPr="00EF7572">
        <w:rPr>
          <w:rFonts w:ascii="Arial Nova Cond Light" w:hAnsi="Arial Nova Cond Light" w:cstheme="minorHAnsi"/>
        </w:rPr>
        <w:t>We hereby formally accept the award and assure you of our commitment to providing services of the highest quality.</w:t>
      </w:r>
    </w:p>
    <w:p w14:paraId="5DCD965D" w14:textId="77777777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</w:rPr>
      </w:pPr>
    </w:p>
    <w:p w14:paraId="330E4A3F" w14:textId="77777777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</w:rPr>
      </w:pPr>
      <w:r w:rsidRPr="00EF7572">
        <w:rPr>
          <w:rFonts w:ascii="Arial Nova Cond Light" w:hAnsi="Arial Nova Cond Light" w:cstheme="minorHAnsi"/>
        </w:rPr>
        <w:t>Thank you for your trust and cooperation.</w:t>
      </w:r>
    </w:p>
    <w:p w14:paraId="46433245" w14:textId="7A8B33AE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</w:rPr>
      </w:pPr>
    </w:p>
    <w:p w14:paraId="1AEC63AD" w14:textId="70C501B2" w:rsidR="009748F1" w:rsidRPr="00EF7572" w:rsidRDefault="00642B37" w:rsidP="009748F1">
      <w:pPr>
        <w:spacing w:line="276" w:lineRule="auto"/>
        <w:jc w:val="both"/>
        <w:rPr>
          <w:rFonts w:ascii="Arial Nova Cond Light" w:hAnsi="Arial Nova Cond Light" w:cstheme="minorHAnsi"/>
        </w:rPr>
      </w:pPr>
      <w:r>
        <w:rPr>
          <w:noProof/>
        </w:rPr>
      </w:r>
      <w:r w:rsidR="009748F1" w:rsidRPr="00EF7572">
        <w:rPr>
          <w:rFonts w:ascii="Arial Nova Cond Light" w:hAnsi="Arial Nova Cond Light" w:cstheme="minorHAnsi"/>
        </w:rPr>
        <w:t>Yours Sincerely</w:t>
      </w:r>
    </w:p>
    <w:p w14:paraId="79B898D2" w14:textId="1586D5CE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  <w:b/>
        </w:rPr>
      </w:pPr>
      <w:r w:rsidRPr="00EF7572">
        <w:rPr>
          <w:rFonts w:ascii="Arial Nova Cond Light" w:hAnsi="Arial Nova Cond Light" w:cstheme="minorHAnsi"/>
          <w:b/>
        </w:rPr>
        <w:t xml:space="preserve">${company_short_upper}</w:t>
      </w:r>
    </w:p>
    <w:p w14:paraId="39CB9A3D" w14:textId="7A08AD50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</w:rPr>
      </w:pPr>
    </w:p>
    <w:p w14:paraId="52E8EA01" w14:textId="117A3A86" w:rsidR="009748F1" w:rsidRPr="00EF7572" w:rsidRDefault="00A04DE7" w:rsidP="009748F1">
      <w:pPr>
        <w:spacing w:line="276" w:lineRule="auto"/>
        <w:jc w:val="both"/>
        <w:rPr>
          <w:rFonts w:ascii="Arial Nova Cond Light" w:hAnsi="Arial Nova Cond Light" w:cstheme="minorHAnsi"/>
        </w:rPr>
      </w:pPr>
      <w:r>
        <w:rPr>
          <w:rFonts w:ascii="Arial Nova Cond Light" w:hAnsi="Arial Nova Cond Light" w:cstheme="minorHAnsi"/>
        </w:rPr>
        <w:t>___________</w:t>
      </w:r>
    </w:p>
    <w:p w14:paraId="4C660C04" w14:textId="77777777" w:rsidR="009748F1" w:rsidRPr="00EF7572" w:rsidRDefault="009748F1" w:rsidP="009748F1">
      <w:pPr>
        <w:spacing w:line="276" w:lineRule="auto"/>
        <w:jc w:val="both"/>
        <w:rPr>
          <w:rFonts w:ascii="Arial Nova Cond Light" w:hAnsi="Arial Nova Cond Light" w:cstheme="minorHAnsi"/>
        </w:rPr>
      </w:pPr>
      <w:r w:rsidRPr="00EF7572">
        <w:rPr>
          <w:rFonts w:ascii="Arial Nova Cond Light" w:hAnsi="Arial Nova Cond Light" w:cstheme="minorHAnsi"/>
        </w:rPr>
        <w:t xml:space="preserve">${signatory_name}</w:t>
      </w:r>
    </w:p>
    <w:p w14:paraId="05AF0442" w14:textId="01E7E5A0" w:rsidR="009748F1" w:rsidRPr="002D66AB" w:rsidRDefault="009748F1" w:rsidP="009748F1">
      <w:pPr>
        <w:spacing w:line="276" w:lineRule="auto"/>
        <w:jc w:val="both"/>
        <w:rPr>
          <w:rFonts w:ascii="Arial Narrow" w:hAnsi="Arial Narrow" w:cstheme="minorHAnsi"/>
        </w:rPr>
      </w:pPr>
      <w:r w:rsidRPr="00EF7572">
        <w:rPr>
          <w:rFonts w:ascii="Arial Nova Cond Light" w:hAnsi="Arial Nova Cond Light" w:cstheme="minorHAnsi"/>
          <w:b/>
        </w:rPr>
        <w:t xml:space="preserve">${signatory_position}</w:t>
      </w:r>
    </w:p>
    <w:sectPr w:rsidR="009748F1" w:rsidRPr="002D66AB" w:rsidSect="001042AA">
      <w:headerReference w:type="default" r:id="rId8"/>
      <w:footerReference w:type="default" r:id="rId9"/>
      <w:pgSz w:w="11906" w:h="16838"/>
      <w:pgMar w:top="3396" w:right="1106" w:bottom="1080" w:left="1440" w:header="63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C9210" w14:textId="77777777" w:rsidR="00EA41F2" w:rsidRDefault="00EA41F2" w:rsidP="00A7342A">
      <w:r>
        <w:separator/>
      </w:r>
    </w:p>
  </w:endnote>
  <w:endnote w:type="continuationSeparator" w:id="0">
    <w:p w14:paraId="27291BFE" w14:textId="77777777" w:rsidR="00EA41F2" w:rsidRDefault="00EA41F2" w:rsidP="00A73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80" w:type="dxa"/>
      <w:tblInd w:w="-1440" w:type="dxa"/>
      <w:tblLook w:val="04A0" w:firstRow="1" w:lastRow="0" w:firstColumn="1" w:lastColumn="0" w:noHBand="0" w:noVBand="1"/>
    </w:tblPr>
    <w:tblGrid>
      <w:gridCol w:w="11880"/>
    </w:tblGrid>
    <w:tr w:rsidR="001042AA" w:rsidRPr="001547A4" w14:paraId="4C48ACCC" w14:textId="77777777" w:rsidTr="001042AA">
      <w:trPr>
        <w:trHeight w:val="240"/>
      </w:trPr>
      <w:tc>
        <w:tcPr>
          <w:tcW w:w="11880" w:type="dxa"/>
          <w:tcBorders>
            <w:top w:val="nil"/>
            <w:left w:val="nil"/>
            <w:bottom w:val="nil"/>
            <w:right w:val="nil"/>
          </w:tcBorders>
          <w:shd w:val="clear" w:color="000000" w:fill="2E75B5"/>
          <w:hideMark/>
        </w:tcPr>
        <w:p w14:paraId="64A5EB81" w14:textId="79BCE39B" w:rsidR="001042AA" w:rsidRPr="001547A4" w:rsidRDefault="001042AA" w:rsidP="001547A4">
          <w:pPr>
            <w:jc w:val="center"/>
            <w:rPr>
              <w:rFonts w:ascii="Arial Nova Cond Light" w:hAnsi="Arial Nova Cond Light"/>
              <w:sz w:val="22"/>
              <w:szCs w:val="22"/>
              <w:lang w:val="en-US"/>
            </w:rPr>
          </w:pPr>
          <w:r w:rsidRPr="001547A4">
            <w:rPr>
              <w:rFonts w:ascii="Arial Nova Cond Light" w:hAnsi="Arial Nova Cond Light"/>
              <w:sz w:val="22"/>
              <w:szCs w:val="22"/>
              <w:lang w:val="en-US"/>
            </w:rPr>
            <w:t xml:space="preserve">2nd Floor Trust House, </w:t>
          </w:r>
          <w:proofErr w:type="spellStart"/>
          <w:r w:rsidRPr="001547A4">
            <w:rPr>
              <w:rFonts w:ascii="Arial Nova Cond Light" w:hAnsi="Arial Nova Cond Light"/>
              <w:sz w:val="22"/>
              <w:szCs w:val="22"/>
              <w:lang w:val="en-US"/>
            </w:rPr>
            <w:t>Mwinyijuma</w:t>
          </w:r>
          <w:proofErr w:type="spellEnd"/>
          <w:r w:rsidRPr="001547A4">
            <w:rPr>
              <w:rFonts w:ascii="Arial Nova Cond Light" w:hAnsi="Arial Nova Cond Light"/>
              <w:sz w:val="22"/>
              <w:szCs w:val="22"/>
              <w:lang w:val="en-US"/>
            </w:rPr>
            <w:t xml:space="preserve"> Road Plot No. 58/29B</w:t>
          </w:r>
        </w:p>
      </w:tc>
    </w:tr>
    <w:tr w:rsidR="001042AA" w:rsidRPr="001547A4" w14:paraId="4CDB5BD4" w14:textId="77777777" w:rsidTr="001042AA">
      <w:trPr>
        <w:trHeight w:val="240"/>
      </w:trPr>
      <w:tc>
        <w:tcPr>
          <w:tcW w:w="11880" w:type="dxa"/>
          <w:tcBorders>
            <w:top w:val="nil"/>
            <w:left w:val="nil"/>
            <w:bottom w:val="nil"/>
            <w:right w:val="nil"/>
          </w:tcBorders>
          <w:shd w:val="clear" w:color="000000" w:fill="538235"/>
          <w:hideMark/>
        </w:tcPr>
        <w:p w14:paraId="1B19EE65" w14:textId="628DA5AA" w:rsidR="001042AA" w:rsidRPr="001547A4" w:rsidRDefault="000328D5" w:rsidP="001547A4">
          <w:pPr>
            <w:jc w:val="center"/>
            <w:rPr>
              <w:rFonts w:ascii="Arial Nova Cond Light" w:hAnsi="Arial Nova Cond Light"/>
              <w:sz w:val="22"/>
              <w:szCs w:val="22"/>
              <w:lang w:val="en-US"/>
            </w:rPr>
          </w:pPr>
          <w:hyperlink r:id="rId1" w:history="1">
            <w:r w:rsidRPr="00A40FF0">
              <w:rPr>
                <w:rStyle w:val="Hyperlink"/>
                <w:rFonts w:ascii="Arial Nova Cond Light" w:hAnsi="Arial Nova Cond Light"/>
                <w:sz w:val="22"/>
                <w:szCs w:val="22"/>
                <w:lang w:val="en-US"/>
              </w:rPr>
              <w:t>P. O. Box 14118, Mwananyamala Komakoma, Dar es Salaam, Hotline +255 787 880 100, Email: info@hypermed.co.tz</w:t>
            </w:r>
          </w:hyperlink>
        </w:p>
      </w:tc>
    </w:tr>
    <w:tr w:rsidR="001042AA" w:rsidRPr="001547A4" w14:paraId="47D08CC9" w14:textId="77777777" w:rsidTr="001042AA">
      <w:trPr>
        <w:trHeight w:val="255"/>
      </w:trPr>
      <w:tc>
        <w:tcPr>
          <w:tcW w:w="11880" w:type="dxa"/>
          <w:tcBorders>
            <w:top w:val="nil"/>
            <w:left w:val="nil"/>
            <w:bottom w:val="nil"/>
            <w:right w:val="nil"/>
          </w:tcBorders>
          <w:hideMark/>
        </w:tcPr>
        <w:p w14:paraId="165EA444" w14:textId="77777777" w:rsidR="001042AA" w:rsidRPr="001547A4" w:rsidRDefault="001042AA" w:rsidP="001042AA">
          <w:pPr>
            <w:jc w:val="center"/>
            <w:rPr>
              <w:rFonts w:ascii="Arial Nova Cond Light" w:hAnsi="Arial Nova Cond Light" w:cs="Calibri"/>
              <w:sz w:val="22"/>
              <w:szCs w:val="22"/>
              <w:lang w:val="en-US"/>
            </w:rPr>
          </w:pPr>
          <w:hyperlink r:id="rId2" w:history="1">
            <w:r w:rsidRPr="001547A4">
              <w:rPr>
                <w:rFonts w:ascii="Arial Nova Cond Light" w:hAnsi="Arial Nova Cond Light" w:cs="Calibri"/>
                <w:color w:val="0462C1"/>
                <w:sz w:val="22"/>
                <w:szCs w:val="22"/>
                <w:u w:val="single"/>
                <w:lang w:val="en-US"/>
              </w:rPr>
              <w:t>www.hypermed.co.tz</w:t>
            </w:r>
          </w:hyperlink>
        </w:p>
      </w:tc>
    </w:tr>
  </w:tbl>
  <w:p w14:paraId="07D3B424" w14:textId="77777777" w:rsidR="001042AA" w:rsidRPr="001547A4" w:rsidRDefault="001042AA">
    <w:pPr>
      <w:pStyle w:val="Footer"/>
      <w:rPr>
        <w:rFonts w:ascii="Arial Nova Cond Light" w:hAnsi="Arial Nova Cond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FB8F" w14:textId="77777777" w:rsidR="00EA41F2" w:rsidRDefault="00EA41F2" w:rsidP="00A7342A">
      <w:r>
        <w:separator/>
      </w:r>
    </w:p>
  </w:footnote>
  <w:footnote w:type="continuationSeparator" w:id="0">
    <w:p w14:paraId="4D5F63D0" w14:textId="77777777" w:rsidR="00EA41F2" w:rsidRDefault="00EA41F2" w:rsidP="00A73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75A37" w14:textId="295E491E" w:rsidR="00563372" w:rsidRDefault="00C96F35">
    <w:pPr>
      <w:pStyle w:val="Header"/>
    </w:pPr>
    <w:r>
      <w:rPr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2127D426" wp14:editId="6EDDCD4C">
          <wp:simplePos x="0" y="0"/>
          <wp:positionH relativeFrom="margin">
            <wp:posOffset>-228600</wp:posOffset>
          </wp:positionH>
          <wp:positionV relativeFrom="paragraph">
            <wp:posOffset>-133350</wp:posOffset>
          </wp:positionV>
          <wp:extent cx="6200775" cy="1611225"/>
          <wp:effectExtent l="0" t="0" r="0" b="8255"/>
          <wp:wrapNone/>
          <wp:docPr id="24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00775" cy="1611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4E9E"/>
    <w:multiLevelType w:val="hybridMultilevel"/>
    <w:tmpl w:val="96907DA2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504686"/>
    <w:multiLevelType w:val="hybridMultilevel"/>
    <w:tmpl w:val="9B0239E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F1520"/>
    <w:multiLevelType w:val="hybridMultilevel"/>
    <w:tmpl w:val="3B58083C"/>
    <w:lvl w:ilvl="0" w:tplc="622E0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A7492"/>
    <w:multiLevelType w:val="hybridMultilevel"/>
    <w:tmpl w:val="A7F04A2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72158EC"/>
    <w:multiLevelType w:val="hybridMultilevel"/>
    <w:tmpl w:val="B216843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8350A4"/>
    <w:multiLevelType w:val="singleLevel"/>
    <w:tmpl w:val="31ECA662"/>
    <w:lvl w:ilvl="0">
      <w:start w:val="1"/>
      <w:numFmt w:val="lowerLetter"/>
      <w:lvlText w:val="(%1)"/>
      <w:legacy w:legacy="1" w:legacySpace="120" w:legacyIndent="360"/>
      <w:lvlJc w:val="left"/>
      <w:pPr>
        <w:ind w:left="360" w:hanging="360"/>
      </w:pPr>
    </w:lvl>
  </w:abstractNum>
  <w:abstractNum w:abstractNumId="6" w15:restartNumberingAfterBreak="0">
    <w:nsid w:val="6B445EEC"/>
    <w:multiLevelType w:val="hybridMultilevel"/>
    <w:tmpl w:val="8B42FC1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4E8419F"/>
    <w:multiLevelType w:val="hybridMultilevel"/>
    <w:tmpl w:val="3332652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BF70BE5"/>
    <w:multiLevelType w:val="hybridMultilevel"/>
    <w:tmpl w:val="EE1C571E"/>
    <w:lvl w:ilvl="0" w:tplc="9760B3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8096636">
    <w:abstractNumId w:val="6"/>
  </w:num>
  <w:num w:numId="2" w16cid:durableId="454720391">
    <w:abstractNumId w:val="0"/>
  </w:num>
  <w:num w:numId="3" w16cid:durableId="1897232372">
    <w:abstractNumId w:val="3"/>
  </w:num>
  <w:num w:numId="4" w16cid:durableId="1492678579">
    <w:abstractNumId w:val="4"/>
  </w:num>
  <w:num w:numId="5" w16cid:durableId="362946708">
    <w:abstractNumId w:val="7"/>
  </w:num>
  <w:num w:numId="6" w16cid:durableId="2073502549">
    <w:abstractNumId w:val="1"/>
  </w:num>
  <w:num w:numId="7" w16cid:durableId="562639251">
    <w:abstractNumId w:val="5"/>
  </w:num>
  <w:num w:numId="8" w16cid:durableId="1013458719">
    <w:abstractNumId w:val="2"/>
  </w:num>
  <w:num w:numId="9" w16cid:durableId="12678115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52B"/>
    <w:rsid w:val="000077D3"/>
    <w:rsid w:val="000222F5"/>
    <w:rsid w:val="0003183C"/>
    <w:rsid w:val="000328D5"/>
    <w:rsid w:val="00033268"/>
    <w:rsid w:val="0003498C"/>
    <w:rsid w:val="00054A75"/>
    <w:rsid w:val="0005583A"/>
    <w:rsid w:val="00064824"/>
    <w:rsid w:val="000716B6"/>
    <w:rsid w:val="000732F0"/>
    <w:rsid w:val="00083039"/>
    <w:rsid w:val="00083795"/>
    <w:rsid w:val="000839F4"/>
    <w:rsid w:val="0009067A"/>
    <w:rsid w:val="00091859"/>
    <w:rsid w:val="000952E3"/>
    <w:rsid w:val="000968FA"/>
    <w:rsid w:val="00097D43"/>
    <w:rsid w:val="000A082C"/>
    <w:rsid w:val="000A0DDA"/>
    <w:rsid w:val="000A3D22"/>
    <w:rsid w:val="000B7FBF"/>
    <w:rsid w:val="000C1BD6"/>
    <w:rsid w:val="000C4388"/>
    <w:rsid w:val="000C6290"/>
    <w:rsid w:val="000D3602"/>
    <w:rsid w:val="000D50F3"/>
    <w:rsid w:val="000E295A"/>
    <w:rsid w:val="000F2B9B"/>
    <w:rsid w:val="000F6A69"/>
    <w:rsid w:val="001019B7"/>
    <w:rsid w:val="001042AA"/>
    <w:rsid w:val="00113C04"/>
    <w:rsid w:val="001167B7"/>
    <w:rsid w:val="00117D66"/>
    <w:rsid w:val="001431C5"/>
    <w:rsid w:val="00143304"/>
    <w:rsid w:val="00144E2A"/>
    <w:rsid w:val="00147399"/>
    <w:rsid w:val="001547A4"/>
    <w:rsid w:val="0016617A"/>
    <w:rsid w:val="00166695"/>
    <w:rsid w:val="00172749"/>
    <w:rsid w:val="001771CB"/>
    <w:rsid w:val="001A2098"/>
    <w:rsid w:val="001A6580"/>
    <w:rsid w:val="001B6B85"/>
    <w:rsid w:val="001C12A8"/>
    <w:rsid w:val="001D2796"/>
    <w:rsid w:val="001D4A08"/>
    <w:rsid w:val="001D51CA"/>
    <w:rsid w:val="001E18BF"/>
    <w:rsid w:val="001E7441"/>
    <w:rsid w:val="001F68BF"/>
    <w:rsid w:val="002015F8"/>
    <w:rsid w:val="00207712"/>
    <w:rsid w:val="0022780C"/>
    <w:rsid w:val="002343A2"/>
    <w:rsid w:val="00234A1B"/>
    <w:rsid w:val="002428D5"/>
    <w:rsid w:val="0024669B"/>
    <w:rsid w:val="0025020D"/>
    <w:rsid w:val="00253918"/>
    <w:rsid w:val="002543D3"/>
    <w:rsid w:val="002567B7"/>
    <w:rsid w:val="00260DB6"/>
    <w:rsid w:val="00265D38"/>
    <w:rsid w:val="00270422"/>
    <w:rsid w:val="002741D5"/>
    <w:rsid w:val="00275CE0"/>
    <w:rsid w:val="00276EDB"/>
    <w:rsid w:val="002774A8"/>
    <w:rsid w:val="00291459"/>
    <w:rsid w:val="00295AE9"/>
    <w:rsid w:val="002A2340"/>
    <w:rsid w:val="002A373E"/>
    <w:rsid w:val="002A37C3"/>
    <w:rsid w:val="002D1D0F"/>
    <w:rsid w:val="002D66AB"/>
    <w:rsid w:val="002E187E"/>
    <w:rsid w:val="002F08AE"/>
    <w:rsid w:val="002F4C9E"/>
    <w:rsid w:val="00315249"/>
    <w:rsid w:val="00320CE0"/>
    <w:rsid w:val="0032433C"/>
    <w:rsid w:val="003274C3"/>
    <w:rsid w:val="00356650"/>
    <w:rsid w:val="00365E0A"/>
    <w:rsid w:val="00373FB8"/>
    <w:rsid w:val="00377BA5"/>
    <w:rsid w:val="003815CE"/>
    <w:rsid w:val="00383B7D"/>
    <w:rsid w:val="003942A1"/>
    <w:rsid w:val="003946EA"/>
    <w:rsid w:val="00394EDB"/>
    <w:rsid w:val="003972C9"/>
    <w:rsid w:val="003A136B"/>
    <w:rsid w:val="003A76B3"/>
    <w:rsid w:val="003A7B3E"/>
    <w:rsid w:val="003B374D"/>
    <w:rsid w:val="003B5695"/>
    <w:rsid w:val="003B75B6"/>
    <w:rsid w:val="003C20D3"/>
    <w:rsid w:val="003C2D8A"/>
    <w:rsid w:val="003C3532"/>
    <w:rsid w:val="003D2CF7"/>
    <w:rsid w:val="003E52F2"/>
    <w:rsid w:val="003F6FF6"/>
    <w:rsid w:val="004053B0"/>
    <w:rsid w:val="00406D63"/>
    <w:rsid w:val="0042007F"/>
    <w:rsid w:val="0042781F"/>
    <w:rsid w:val="0043451F"/>
    <w:rsid w:val="00435598"/>
    <w:rsid w:val="00435779"/>
    <w:rsid w:val="0044322C"/>
    <w:rsid w:val="004540A3"/>
    <w:rsid w:val="004671FB"/>
    <w:rsid w:val="00475895"/>
    <w:rsid w:val="00482BC4"/>
    <w:rsid w:val="004904B1"/>
    <w:rsid w:val="004A56D9"/>
    <w:rsid w:val="004A5E03"/>
    <w:rsid w:val="004A7127"/>
    <w:rsid w:val="004B6DE7"/>
    <w:rsid w:val="004C1D63"/>
    <w:rsid w:val="004C2DDA"/>
    <w:rsid w:val="004D3F4A"/>
    <w:rsid w:val="004D583C"/>
    <w:rsid w:val="00504DAE"/>
    <w:rsid w:val="00512BDC"/>
    <w:rsid w:val="00515A35"/>
    <w:rsid w:val="0053029E"/>
    <w:rsid w:val="00551A1A"/>
    <w:rsid w:val="005526A7"/>
    <w:rsid w:val="00554CB0"/>
    <w:rsid w:val="00556D20"/>
    <w:rsid w:val="00561482"/>
    <w:rsid w:val="00563372"/>
    <w:rsid w:val="00564AC1"/>
    <w:rsid w:val="005739D5"/>
    <w:rsid w:val="00577E1B"/>
    <w:rsid w:val="0059795C"/>
    <w:rsid w:val="005A285C"/>
    <w:rsid w:val="005B07F4"/>
    <w:rsid w:val="005B2538"/>
    <w:rsid w:val="005B60BA"/>
    <w:rsid w:val="005C03B1"/>
    <w:rsid w:val="005C3D77"/>
    <w:rsid w:val="005D73E7"/>
    <w:rsid w:val="005E180C"/>
    <w:rsid w:val="005E6D5A"/>
    <w:rsid w:val="005F077F"/>
    <w:rsid w:val="005F51F3"/>
    <w:rsid w:val="005F5F83"/>
    <w:rsid w:val="00600497"/>
    <w:rsid w:val="0060550F"/>
    <w:rsid w:val="006103D5"/>
    <w:rsid w:val="00617CFF"/>
    <w:rsid w:val="00634485"/>
    <w:rsid w:val="00642B37"/>
    <w:rsid w:val="00645FD2"/>
    <w:rsid w:val="0067050E"/>
    <w:rsid w:val="00673959"/>
    <w:rsid w:val="006848E1"/>
    <w:rsid w:val="0069123F"/>
    <w:rsid w:val="00692BDD"/>
    <w:rsid w:val="00695C91"/>
    <w:rsid w:val="006A14ED"/>
    <w:rsid w:val="006A245D"/>
    <w:rsid w:val="006B1E85"/>
    <w:rsid w:val="006B4922"/>
    <w:rsid w:val="006C25E4"/>
    <w:rsid w:val="006D37B6"/>
    <w:rsid w:val="006D3E06"/>
    <w:rsid w:val="006D62A8"/>
    <w:rsid w:val="006D7D83"/>
    <w:rsid w:val="006E25FA"/>
    <w:rsid w:val="006E328A"/>
    <w:rsid w:val="006E684D"/>
    <w:rsid w:val="006E6C5D"/>
    <w:rsid w:val="006F1EBB"/>
    <w:rsid w:val="006F3FE8"/>
    <w:rsid w:val="00700FD9"/>
    <w:rsid w:val="00702262"/>
    <w:rsid w:val="00704DFF"/>
    <w:rsid w:val="00714167"/>
    <w:rsid w:val="00715BD0"/>
    <w:rsid w:val="00720B13"/>
    <w:rsid w:val="0072178F"/>
    <w:rsid w:val="00722991"/>
    <w:rsid w:val="007230C9"/>
    <w:rsid w:val="00725741"/>
    <w:rsid w:val="0073037F"/>
    <w:rsid w:val="0073050F"/>
    <w:rsid w:val="00732068"/>
    <w:rsid w:val="007328BD"/>
    <w:rsid w:val="007403EE"/>
    <w:rsid w:val="0074171F"/>
    <w:rsid w:val="007506CD"/>
    <w:rsid w:val="007535A2"/>
    <w:rsid w:val="00754C04"/>
    <w:rsid w:val="00762F6A"/>
    <w:rsid w:val="00763655"/>
    <w:rsid w:val="00773B90"/>
    <w:rsid w:val="00775C64"/>
    <w:rsid w:val="0077656F"/>
    <w:rsid w:val="007816B9"/>
    <w:rsid w:val="00785B22"/>
    <w:rsid w:val="00790C13"/>
    <w:rsid w:val="00792A2F"/>
    <w:rsid w:val="00793F74"/>
    <w:rsid w:val="00797B23"/>
    <w:rsid w:val="007B52FD"/>
    <w:rsid w:val="007C0E0A"/>
    <w:rsid w:val="007C31C6"/>
    <w:rsid w:val="007C593D"/>
    <w:rsid w:val="007D1D0F"/>
    <w:rsid w:val="007E3D50"/>
    <w:rsid w:val="007F1DEA"/>
    <w:rsid w:val="007F476D"/>
    <w:rsid w:val="007F766C"/>
    <w:rsid w:val="00802D6A"/>
    <w:rsid w:val="00812C06"/>
    <w:rsid w:val="00813732"/>
    <w:rsid w:val="00833EF3"/>
    <w:rsid w:val="008363BB"/>
    <w:rsid w:val="008442F1"/>
    <w:rsid w:val="00847439"/>
    <w:rsid w:val="008551EF"/>
    <w:rsid w:val="00864382"/>
    <w:rsid w:val="00866188"/>
    <w:rsid w:val="008745C7"/>
    <w:rsid w:val="008820C0"/>
    <w:rsid w:val="00887D9E"/>
    <w:rsid w:val="00892CE6"/>
    <w:rsid w:val="00892EAF"/>
    <w:rsid w:val="008B59F5"/>
    <w:rsid w:val="008C63E1"/>
    <w:rsid w:val="008C72DD"/>
    <w:rsid w:val="008C7D12"/>
    <w:rsid w:val="008D0286"/>
    <w:rsid w:val="008D200B"/>
    <w:rsid w:val="008D762C"/>
    <w:rsid w:val="008E5179"/>
    <w:rsid w:val="008F4078"/>
    <w:rsid w:val="009056EC"/>
    <w:rsid w:val="00915C20"/>
    <w:rsid w:val="00926E15"/>
    <w:rsid w:val="00934E64"/>
    <w:rsid w:val="009351DB"/>
    <w:rsid w:val="00940AAC"/>
    <w:rsid w:val="00940FF7"/>
    <w:rsid w:val="00946CFC"/>
    <w:rsid w:val="00947528"/>
    <w:rsid w:val="00950789"/>
    <w:rsid w:val="00950CF8"/>
    <w:rsid w:val="009513FD"/>
    <w:rsid w:val="00953079"/>
    <w:rsid w:val="0095569D"/>
    <w:rsid w:val="0096752B"/>
    <w:rsid w:val="009748F1"/>
    <w:rsid w:val="00982700"/>
    <w:rsid w:val="009A06EB"/>
    <w:rsid w:val="009A0D67"/>
    <w:rsid w:val="009B37B8"/>
    <w:rsid w:val="009B5DD0"/>
    <w:rsid w:val="009C259F"/>
    <w:rsid w:val="009C47C6"/>
    <w:rsid w:val="009D0900"/>
    <w:rsid w:val="009D22FB"/>
    <w:rsid w:val="009D6964"/>
    <w:rsid w:val="009E7625"/>
    <w:rsid w:val="009F022A"/>
    <w:rsid w:val="009F10B3"/>
    <w:rsid w:val="009F55C0"/>
    <w:rsid w:val="009F7F5C"/>
    <w:rsid w:val="00A03ED7"/>
    <w:rsid w:val="00A04CBD"/>
    <w:rsid w:val="00A04DE7"/>
    <w:rsid w:val="00A05343"/>
    <w:rsid w:val="00A059D7"/>
    <w:rsid w:val="00A07EE2"/>
    <w:rsid w:val="00A276D2"/>
    <w:rsid w:val="00A303A6"/>
    <w:rsid w:val="00A3546F"/>
    <w:rsid w:val="00A41123"/>
    <w:rsid w:val="00A46F9E"/>
    <w:rsid w:val="00A51B73"/>
    <w:rsid w:val="00A64789"/>
    <w:rsid w:val="00A7187E"/>
    <w:rsid w:val="00A7291F"/>
    <w:rsid w:val="00A7342A"/>
    <w:rsid w:val="00A842D5"/>
    <w:rsid w:val="00A91043"/>
    <w:rsid w:val="00A9336D"/>
    <w:rsid w:val="00A952CB"/>
    <w:rsid w:val="00A97F5F"/>
    <w:rsid w:val="00AA078C"/>
    <w:rsid w:val="00AA2F4F"/>
    <w:rsid w:val="00AA376B"/>
    <w:rsid w:val="00AA3E0E"/>
    <w:rsid w:val="00AC41AB"/>
    <w:rsid w:val="00AD32ED"/>
    <w:rsid w:val="00AD6659"/>
    <w:rsid w:val="00AE13EF"/>
    <w:rsid w:val="00AE6B96"/>
    <w:rsid w:val="00AF5DAC"/>
    <w:rsid w:val="00B04A1D"/>
    <w:rsid w:val="00B10569"/>
    <w:rsid w:val="00B21FCE"/>
    <w:rsid w:val="00B330AB"/>
    <w:rsid w:val="00B33677"/>
    <w:rsid w:val="00B341F2"/>
    <w:rsid w:val="00B54D18"/>
    <w:rsid w:val="00B61C6B"/>
    <w:rsid w:val="00B63F15"/>
    <w:rsid w:val="00B66C0C"/>
    <w:rsid w:val="00B74C64"/>
    <w:rsid w:val="00B911AD"/>
    <w:rsid w:val="00BA0423"/>
    <w:rsid w:val="00BA5D77"/>
    <w:rsid w:val="00BB76DD"/>
    <w:rsid w:val="00BC7414"/>
    <w:rsid w:val="00BD0E84"/>
    <w:rsid w:val="00BE1703"/>
    <w:rsid w:val="00BE7FF4"/>
    <w:rsid w:val="00BF12A7"/>
    <w:rsid w:val="00BF2F5F"/>
    <w:rsid w:val="00C0044A"/>
    <w:rsid w:val="00C00B3A"/>
    <w:rsid w:val="00C12EF7"/>
    <w:rsid w:val="00C131E5"/>
    <w:rsid w:val="00C3763E"/>
    <w:rsid w:val="00C455FD"/>
    <w:rsid w:val="00C535EB"/>
    <w:rsid w:val="00C54127"/>
    <w:rsid w:val="00C6088D"/>
    <w:rsid w:val="00C61AC3"/>
    <w:rsid w:val="00C85579"/>
    <w:rsid w:val="00C96F35"/>
    <w:rsid w:val="00C96F77"/>
    <w:rsid w:val="00C975EF"/>
    <w:rsid w:val="00CA2F6A"/>
    <w:rsid w:val="00CA716B"/>
    <w:rsid w:val="00CB69BB"/>
    <w:rsid w:val="00CC60B3"/>
    <w:rsid w:val="00CC6C08"/>
    <w:rsid w:val="00CD2BD2"/>
    <w:rsid w:val="00CD4CFD"/>
    <w:rsid w:val="00CD7D81"/>
    <w:rsid w:val="00CF226F"/>
    <w:rsid w:val="00D1411B"/>
    <w:rsid w:val="00D20ED6"/>
    <w:rsid w:val="00D23779"/>
    <w:rsid w:val="00D26DFD"/>
    <w:rsid w:val="00D305D6"/>
    <w:rsid w:val="00D357E6"/>
    <w:rsid w:val="00D37730"/>
    <w:rsid w:val="00D448CB"/>
    <w:rsid w:val="00D45C02"/>
    <w:rsid w:val="00D50697"/>
    <w:rsid w:val="00D52355"/>
    <w:rsid w:val="00D6077F"/>
    <w:rsid w:val="00D71828"/>
    <w:rsid w:val="00D74C8A"/>
    <w:rsid w:val="00D80E71"/>
    <w:rsid w:val="00D91CA0"/>
    <w:rsid w:val="00D9286E"/>
    <w:rsid w:val="00D9363A"/>
    <w:rsid w:val="00DA12CB"/>
    <w:rsid w:val="00DA1C2A"/>
    <w:rsid w:val="00DA1F76"/>
    <w:rsid w:val="00DA35F1"/>
    <w:rsid w:val="00DA56AD"/>
    <w:rsid w:val="00DA6E6B"/>
    <w:rsid w:val="00DA78DC"/>
    <w:rsid w:val="00DB5C2E"/>
    <w:rsid w:val="00DB65E9"/>
    <w:rsid w:val="00DC20AB"/>
    <w:rsid w:val="00DC3F99"/>
    <w:rsid w:val="00DC5766"/>
    <w:rsid w:val="00DD00AD"/>
    <w:rsid w:val="00DD2F14"/>
    <w:rsid w:val="00DD36E0"/>
    <w:rsid w:val="00DF7169"/>
    <w:rsid w:val="00E0372F"/>
    <w:rsid w:val="00E06FCF"/>
    <w:rsid w:val="00E1227E"/>
    <w:rsid w:val="00E42796"/>
    <w:rsid w:val="00E819B9"/>
    <w:rsid w:val="00E91859"/>
    <w:rsid w:val="00E9607C"/>
    <w:rsid w:val="00E97983"/>
    <w:rsid w:val="00EA143F"/>
    <w:rsid w:val="00EA22A6"/>
    <w:rsid w:val="00EA41F2"/>
    <w:rsid w:val="00EA5A16"/>
    <w:rsid w:val="00EC2C73"/>
    <w:rsid w:val="00EC5DE4"/>
    <w:rsid w:val="00ED0F80"/>
    <w:rsid w:val="00ED23D1"/>
    <w:rsid w:val="00ED3897"/>
    <w:rsid w:val="00ED5DCF"/>
    <w:rsid w:val="00ED7195"/>
    <w:rsid w:val="00EE35CB"/>
    <w:rsid w:val="00EE65E2"/>
    <w:rsid w:val="00EF4715"/>
    <w:rsid w:val="00EF5E9F"/>
    <w:rsid w:val="00F0464B"/>
    <w:rsid w:val="00F24AE7"/>
    <w:rsid w:val="00F33EDA"/>
    <w:rsid w:val="00F34766"/>
    <w:rsid w:val="00F360AF"/>
    <w:rsid w:val="00F36951"/>
    <w:rsid w:val="00F4091A"/>
    <w:rsid w:val="00F45638"/>
    <w:rsid w:val="00F479D6"/>
    <w:rsid w:val="00F52080"/>
    <w:rsid w:val="00F536B9"/>
    <w:rsid w:val="00F55508"/>
    <w:rsid w:val="00F55832"/>
    <w:rsid w:val="00F668FA"/>
    <w:rsid w:val="00F66B6A"/>
    <w:rsid w:val="00F76A5A"/>
    <w:rsid w:val="00F81272"/>
    <w:rsid w:val="00F875D1"/>
    <w:rsid w:val="00F87701"/>
    <w:rsid w:val="00FA1FC2"/>
    <w:rsid w:val="00FA5C90"/>
    <w:rsid w:val="00FA63AA"/>
    <w:rsid w:val="00FB5342"/>
    <w:rsid w:val="00FC2522"/>
    <w:rsid w:val="00FC2D73"/>
    <w:rsid w:val="00FC3A45"/>
    <w:rsid w:val="00FD0DBC"/>
    <w:rsid w:val="00FD5173"/>
    <w:rsid w:val="00FE1F39"/>
    <w:rsid w:val="00FE5A3A"/>
    <w:rsid w:val="00FF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0709A"/>
  <w15:docId w15:val="{2D3D11A5-1EA0-4FB0-BB60-31808E18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6E6B"/>
    <w:rPr>
      <w:sz w:val="24"/>
      <w:szCs w:val="24"/>
      <w:lang w:val="en-GB"/>
    </w:rPr>
  </w:style>
  <w:style w:type="paragraph" w:styleId="Heading4">
    <w:name w:val="heading 4"/>
    <w:basedOn w:val="Normal"/>
    <w:next w:val="Normal"/>
    <w:qFormat/>
    <w:rsid w:val="00792A2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A76B3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FC2D73"/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rsid w:val="00FC2D73"/>
    <w:rPr>
      <w:rFonts w:ascii="Segoe UI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rsid w:val="00A7342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7342A"/>
    <w:rPr>
      <w:sz w:val="24"/>
      <w:szCs w:val="24"/>
      <w:lang w:val="en-GB"/>
    </w:rPr>
  </w:style>
  <w:style w:type="paragraph" w:styleId="Footer">
    <w:name w:val="footer"/>
    <w:basedOn w:val="Normal"/>
    <w:link w:val="FooterChar"/>
    <w:rsid w:val="00A7342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7342A"/>
    <w:rPr>
      <w:sz w:val="24"/>
      <w:szCs w:val="24"/>
      <w:lang w:val="en-GB"/>
    </w:rPr>
  </w:style>
  <w:style w:type="paragraph" w:customStyle="1" w:styleId="BankNormalChar">
    <w:name w:val="BankNormal Char"/>
    <w:basedOn w:val="Normal"/>
    <w:rsid w:val="00790C13"/>
    <w:pPr>
      <w:overflowPunct w:val="0"/>
      <w:autoSpaceDE w:val="0"/>
      <w:autoSpaceDN w:val="0"/>
      <w:adjustRightInd w:val="0"/>
      <w:spacing w:after="240"/>
      <w:textAlignment w:val="baseline"/>
    </w:pPr>
    <w:rPr>
      <w:lang w:val="en-US" w:eastAsia="en-GB"/>
    </w:rPr>
  </w:style>
  <w:style w:type="paragraph" w:customStyle="1" w:styleId="Default">
    <w:name w:val="Default"/>
    <w:rsid w:val="00475895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table" w:styleId="TableGrid">
    <w:name w:val="Table Grid"/>
    <w:basedOn w:val="TableNormal"/>
    <w:rsid w:val="004758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C259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547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hypermed.co.tz/" TargetMode="External"/><Relationship Id="rId1" Type="http://schemas.openxmlformats.org/officeDocument/2006/relationships/hyperlink" Target="mailto:P.%20O.%20Box%2014118,%20Mwananyamala%20Komakoma,%20Dar%20es%20Salaam,%20Hotline%20+255%20787%20880%20100,%20Email:%20info@hypermed.co.tz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templates\FORM%20OF%20TEND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 OF TENDER.dotx</Template>
  <TotalTime>30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of Attorney</vt:lpstr>
    </vt:vector>
  </TitlesOfParts>
  <Company>Kas Medics Ltd.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of Attorney</dc:title>
  <dc:creator>user</dc:creator>
  <cp:lastModifiedBy>Nestory John</cp:lastModifiedBy>
  <cp:revision>4</cp:revision>
  <cp:lastPrinted>2025-10-17T12:33:00Z</cp:lastPrinted>
  <dcterms:created xsi:type="dcterms:W3CDTF">2025-10-17T12:39:00Z</dcterms:created>
  <dcterms:modified xsi:type="dcterms:W3CDTF">2025-11-17T06:48:00Z</dcterms:modified>
</cp:coreProperties>
</file>