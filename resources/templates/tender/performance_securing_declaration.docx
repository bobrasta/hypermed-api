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EDA8A" w14:textId="77777777" w:rsidR="00617153" w:rsidRPr="004F458B" w:rsidRDefault="00617153" w:rsidP="00617153">
      <w:pPr>
        <w:autoSpaceDE w:val="0"/>
        <w:autoSpaceDN w:val="0"/>
        <w:adjustRightInd w:val="0"/>
        <w:jc w:val="center"/>
        <w:rPr>
          <w:rFonts w:ascii="Arial Narrow" w:hAnsi="Arial Narrow"/>
          <w:b/>
          <w:sz w:val="32"/>
          <w:szCs w:val="32"/>
        </w:rPr>
      </w:pPr>
      <w:bookmarkStart w:id="0" w:name="_Hlk13132972"/>
      <w:bookmarkStart w:id="1" w:name="_Hlk13133193"/>
      <w:r w:rsidRPr="004F458B">
        <w:rPr>
          <w:rFonts w:ascii="Arial Narrow" w:hAnsi="Arial Narrow"/>
          <w:b/>
          <w:sz w:val="32"/>
          <w:szCs w:val="32"/>
        </w:rPr>
        <w:t>PERFORMANCE SECURING DECLARATION</w:t>
      </w:r>
    </w:p>
    <w:p w14:paraId="7F729507" w14:textId="77777777" w:rsidR="00617153" w:rsidRPr="00EF1FBF" w:rsidRDefault="00617153" w:rsidP="00617153">
      <w:pPr>
        <w:autoSpaceDE w:val="0"/>
        <w:autoSpaceDN w:val="0"/>
        <w:adjustRightInd w:val="0"/>
        <w:jc w:val="right"/>
        <w:rPr>
          <w:rFonts w:ascii="Arial Narrow" w:hAnsi="Arial Narrow"/>
        </w:rPr>
      </w:pPr>
    </w:p>
    <w:p w14:paraId="69CC36E2" w14:textId="5236FE08" w:rsidR="00617153" w:rsidRPr="00EF1FBF" w:rsidRDefault="00617153" w:rsidP="00617153">
      <w:pPr>
        <w:autoSpaceDE w:val="0"/>
        <w:autoSpaceDN w:val="0"/>
        <w:adjustRightInd w:val="0"/>
        <w:jc w:val="right"/>
        <w:rPr>
          <w:rFonts w:ascii="Arial Narrow" w:hAnsi="Arial Narrow"/>
          <w:i/>
          <w:iCs/>
        </w:rPr>
      </w:pPr>
      <w:r w:rsidRPr="00EF1FBF">
        <w:rPr>
          <w:rFonts w:ascii="Arial Narrow" w:hAnsi="Arial Narrow"/>
        </w:rPr>
        <w:t xml:space="preserve">Date: </w:t>
      </w:r>
      <w:r w:rsidR="002423FF">
        <w:rPr>
          <w:rFonts w:ascii="Arial Narrow" w:hAnsi="Arial Narrow"/>
        </w:rPr>
        <w:t xml:space="preserve">${date_short}</w:t>
      </w:r>
      <w:proofErr w:type="gramStart"/>
      <w:r w:rsidR="002423FF" w:rsidRPr="002423FF">
        <w:rPr>
          <w:rFonts w:ascii="Arial Narrow" w:hAnsi="Arial Narrow"/>
          <w:vertAlign w:val="superscript"/>
        </w:rPr>
        <w:t xml:space="preserve"/>
      </w:r>
      <w:r w:rsidR="002423FF">
        <w:rPr>
          <w:rFonts w:ascii="Arial Narrow" w:hAnsi="Arial Narrow"/>
        </w:rPr>
        <w:t xml:space="preserve"/>
      </w:r>
      <w:r w:rsidR="002E012B">
        <w:rPr>
          <w:rFonts w:ascii="Arial Narrow" w:hAnsi="Arial Narrow"/>
          <w:vertAlign w:val="superscript"/>
        </w:rPr>
        <w:t xml:space="preserve"/>
      </w:r>
      <w:r w:rsidR="002E012B">
        <w:rPr>
          <w:rFonts w:ascii="Arial Narrow" w:hAnsi="Arial Narrow"/>
        </w:rPr>
        <w:t xml:space="preserve"/>
      </w:r>
      <w:proofErr w:type="gramEnd"/>
      <w:r w:rsidR="00034A27">
        <w:rPr>
          <w:rFonts w:ascii="Arial Narrow" w:hAnsi="Arial Narrow"/>
        </w:rPr>
        <w:t xml:space="preserve"/>
      </w:r>
      <w:r>
        <w:rPr>
          <w:rFonts w:ascii="Arial Narrow" w:hAnsi="Arial Narrow"/>
        </w:rPr>
        <w:t xml:space="preserve"/>
      </w:r>
      <w:r w:rsidR="00AB0B12">
        <w:rPr>
          <w:rFonts w:ascii="Arial Narrow" w:hAnsi="Arial Narrow"/>
        </w:rPr>
        <w:t xml:space="preserve"/>
      </w:r>
    </w:p>
    <w:p w14:paraId="0EFCD160" w14:textId="0257AA77" w:rsidR="00617153" w:rsidRPr="00EF1FBF" w:rsidRDefault="00617153" w:rsidP="00617153">
      <w:pPr>
        <w:autoSpaceDE w:val="0"/>
        <w:autoSpaceDN w:val="0"/>
        <w:adjustRightInd w:val="0"/>
        <w:jc w:val="right"/>
        <w:rPr>
          <w:rFonts w:ascii="Arial Narrow" w:hAnsi="Arial Narrow"/>
          <w:b/>
          <w:bCs/>
          <w:i/>
          <w:iCs/>
        </w:rPr>
      </w:pPr>
      <w:r w:rsidRPr="00EF1FBF">
        <w:rPr>
          <w:rFonts w:ascii="Arial Narrow" w:hAnsi="Arial Narrow"/>
        </w:rPr>
        <w:t xml:space="preserve">Contract No.: </w:t>
      </w:r>
      <w:r w:rsidR="002423FF" w:rsidRPr="002423FF">
        <w:rPr>
          <w:rFonts w:ascii="Arial Narrow" w:hAnsi="Arial Narrow"/>
        </w:rPr>
        <w:t xml:space="preserve">${contract_number}</w:t>
      </w:r>
    </w:p>
    <w:p w14:paraId="3E4F7810" w14:textId="77777777" w:rsidR="00AB0B12" w:rsidRDefault="00617153" w:rsidP="00AB0B12">
      <w:pPr>
        <w:tabs>
          <w:tab w:val="left" w:pos="-1440"/>
          <w:tab w:val="left" w:pos="-720"/>
          <w:tab w:val="left" w:pos="0"/>
          <w:tab w:val="num" w:pos="567"/>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Narrow" w:eastAsia="Calibri" w:hAnsi="Arial Narrow" w:cs="Calibri Light"/>
          <w:b/>
          <w:bCs/>
        </w:rPr>
      </w:pPr>
      <w:r w:rsidRPr="00EF1FBF">
        <w:rPr>
          <w:rFonts w:ascii="Arial Narrow" w:hAnsi="Arial Narrow"/>
        </w:rPr>
        <w:t>To:</w:t>
      </w:r>
      <w:r>
        <w:rPr>
          <w:rFonts w:ascii="Arial Narrow" w:hAnsi="Arial Narrow"/>
        </w:rPr>
        <w:t xml:space="preserve"> </w:t>
      </w:r>
      <w:r w:rsidRPr="00F26D68">
        <w:rPr>
          <w:rFonts w:ascii="Arial Narrow" w:eastAsia="Calibri" w:hAnsi="Arial Narrow" w:cs="Calibri Light"/>
          <w:b/>
          <w:bCs/>
        </w:rPr>
        <w:t xml:space="preserve"> </w:t>
      </w:r>
    </w:p>
    <w:p w14:paraId="697E8AC2" w14:textId="500F06DA" w:rsidR="00AB0B12" w:rsidRDefault="00B24912" w:rsidP="00AB0B12">
      <w:pPr>
        <w:tabs>
          <w:tab w:val="left" w:pos="-1440"/>
          <w:tab w:val="left" w:pos="-720"/>
          <w:tab w:val="left" w:pos="0"/>
          <w:tab w:val="num" w:pos="567"/>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Arial Narrow" w:eastAsia="Calibri" w:hAnsi="Arial Narrow" w:cs="Calibri Light"/>
          <w:b/>
          <w:bCs/>
        </w:rPr>
      </w:pPr>
      <w:r w:rsidRPr="00B24912">
        <w:rPr>
          <w:rFonts w:ascii="Arial Narrow" w:eastAsia="Calibri" w:hAnsi="Arial Narrow" w:cs="Calibri Light"/>
          <w:bCs/>
        </w:rPr>
        <w:t xml:space="preserve">${entity_address}</w:t>
      </w:r>
    </w:p>
    <w:p w14:paraId="2DC8E1CE" w14:textId="77777777" w:rsidR="00617153" w:rsidRPr="00931881" w:rsidRDefault="00617153" w:rsidP="00617153">
      <w:pPr>
        <w:autoSpaceDE w:val="0"/>
        <w:autoSpaceDN w:val="0"/>
        <w:adjustRightInd w:val="0"/>
        <w:rPr>
          <w:rFonts w:ascii="Arial Narrow" w:hAnsi="Arial Narrow"/>
          <w:iCs/>
        </w:rPr>
      </w:pPr>
    </w:p>
    <w:p w14:paraId="0E8B6ABD" w14:textId="77777777" w:rsidR="00617153" w:rsidRPr="00EF1FBF" w:rsidRDefault="00617153" w:rsidP="00617153">
      <w:pPr>
        <w:autoSpaceDE w:val="0"/>
        <w:autoSpaceDN w:val="0"/>
        <w:adjustRightInd w:val="0"/>
        <w:rPr>
          <w:rFonts w:ascii="Arial Narrow" w:hAnsi="Arial Narrow"/>
        </w:rPr>
      </w:pPr>
      <w:r w:rsidRPr="00EF1FBF">
        <w:rPr>
          <w:rFonts w:ascii="Arial Narrow" w:hAnsi="Arial Narrow"/>
        </w:rPr>
        <w:t>I/We, the undersigned, declare that:</w:t>
      </w:r>
    </w:p>
    <w:p w14:paraId="158A9267" w14:textId="77777777" w:rsidR="00617153" w:rsidRPr="00EF1FBF" w:rsidRDefault="00617153" w:rsidP="00617153">
      <w:pPr>
        <w:autoSpaceDE w:val="0"/>
        <w:autoSpaceDN w:val="0"/>
        <w:adjustRightInd w:val="0"/>
        <w:rPr>
          <w:rFonts w:ascii="Arial Narrow" w:hAnsi="Arial Narrow"/>
        </w:rPr>
      </w:pPr>
    </w:p>
    <w:p w14:paraId="001F46AC" w14:textId="77777777" w:rsidR="00617153" w:rsidRPr="00EF1FBF" w:rsidRDefault="00617153" w:rsidP="00617153">
      <w:pPr>
        <w:pStyle w:val="ListParagraph"/>
        <w:numPr>
          <w:ilvl w:val="0"/>
          <w:numId w:val="11"/>
        </w:numPr>
        <w:autoSpaceDE w:val="0"/>
        <w:autoSpaceDN w:val="0"/>
        <w:adjustRightInd w:val="0"/>
        <w:spacing w:after="0" w:line="240" w:lineRule="auto"/>
        <w:jc w:val="both"/>
        <w:rPr>
          <w:rFonts w:ascii="Arial Narrow" w:hAnsi="Arial Narrow" w:cs="Times New Roman"/>
          <w:sz w:val="24"/>
          <w:szCs w:val="24"/>
        </w:rPr>
      </w:pPr>
      <w:r w:rsidRPr="00EF1FBF">
        <w:rPr>
          <w:rFonts w:ascii="Arial Narrow" w:hAnsi="Arial Narrow" w:cs="Times New Roman"/>
          <w:sz w:val="24"/>
          <w:szCs w:val="24"/>
        </w:rPr>
        <w:t>I/We understand that, according to your conditions, to guarantee the faithful performance by the Contractor of its obligations under the Contract, I/We shall submit this form of Performance Securing Declaration within a maximum period of fourteen (14) calendar days from the date of the Letter of Acceptance and prior to the signing of the Contract.</w:t>
      </w:r>
    </w:p>
    <w:p w14:paraId="4AE6F260" w14:textId="77777777" w:rsidR="00617153" w:rsidRPr="00EF1FBF" w:rsidRDefault="00617153" w:rsidP="00617153">
      <w:pPr>
        <w:pStyle w:val="ListParagraph"/>
        <w:autoSpaceDE w:val="0"/>
        <w:autoSpaceDN w:val="0"/>
        <w:adjustRightInd w:val="0"/>
        <w:spacing w:after="0" w:line="240" w:lineRule="auto"/>
        <w:jc w:val="both"/>
        <w:rPr>
          <w:rFonts w:ascii="Arial Narrow" w:hAnsi="Arial Narrow" w:cs="Times New Roman"/>
          <w:sz w:val="24"/>
          <w:szCs w:val="24"/>
        </w:rPr>
      </w:pPr>
    </w:p>
    <w:p w14:paraId="18ED2811" w14:textId="55633661" w:rsidR="00617153" w:rsidRPr="00EF1FBF" w:rsidRDefault="00617153" w:rsidP="00617153">
      <w:pPr>
        <w:pStyle w:val="ListParagraph"/>
        <w:numPr>
          <w:ilvl w:val="0"/>
          <w:numId w:val="11"/>
        </w:numPr>
        <w:autoSpaceDE w:val="0"/>
        <w:autoSpaceDN w:val="0"/>
        <w:adjustRightInd w:val="0"/>
        <w:spacing w:after="0" w:line="240" w:lineRule="auto"/>
        <w:jc w:val="both"/>
        <w:rPr>
          <w:rFonts w:ascii="Arial Narrow" w:hAnsi="Arial Narrow" w:cs="Times New Roman"/>
          <w:sz w:val="24"/>
          <w:szCs w:val="24"/>
        </w:rPr>
      </w:pPr>
      <w:r w:rsidRPr="00EF1FBF">
        <w:rPr>
          <w:rFonts w:ascii="Arial Narrow" w:hAnsi="Arial Narrow" w:cs="Times New Roman"/>
          <w:sz w:val="24"/>
          <w:szCs w:val="24"/>
        </w:rPr>
        <w:t>I/We accept that: I/We will be disqualified from tendering for any procurement contract with any procuring entity for the period of time determined by the Public Procurement Regulatory Authority in accordance with the procedures stipulated in the Public Procurement Act and Public Procurement Regulations if I/We have failed to execute the Contract in accordance with the Term and Conditions therein.</w:t>
      </w:r>
    </w:p>
    <w:p w14:paraId="5D26D836" w14:textId="6AD88EC0" w:rsidR="00617153" w:rsidRPr="00EF1FBF" w:rsidRDefault="00617153" w:rsidP="00617153">
      <w:pPr>
        <w:autoSpaceDE w:val="0"/>
        <w:autoSpaceDN w:val="0"/>
        <w:adjustRightInd w:val="0"/>
        <w:rPr>
          <w:rFonts w:ascii="Arial Narrow" w:hAnsi="Arial Narrow"/>
        </w:rPr>
      </w:pPr>
    </w:p>
    <w:p w14:paraId="364166C2" w14:textId="64B884EC" w:rsidR="00617153" w:rsidRPr="00EF1FBF" w:rsidRDefault="007662E0" w:rsidP="00617153">
      <w:pPr>
        <w:autoSpaceDE w:val="0"/>
        <w:autoSpaceDN w:val="0"/>
        <w:adjustRightInd w:val="0"/>
        <w:jc w:val="both"/>
        <w:rPr>
          <w:rFonts w:ascii="Arial Narrow" w:hAnsi="Arial Narrow"/>
        </w:rPr>
      </w:pPr>
      <w:r>
        <w:rPr>
          <w:noProof/>
        </w:rPr>
      </w:r>
      <w:r w:rsidR="00617153" w:rsidRPr="00EF1FBF">
        <w:rPr>
          <w:rFonts w:ascii="Arial Narrow" w:hAnsi="Arial Narrow"/>
        </w:rPr>
        <w:t>I/We understand that this Performance Securing Declaration shall cease to be valid upon satisfactory performance and final acceptance of the goods by the Purchaser.</w:t>
      </w:r>
    </w:p>
    <w:p w14:paraId="061003D6" w14:textId="387B13EF" w:rsidR="00617153" w:rsidRPr="00EF1FBF" w:rsidRDefault="00617153" w:rsidP="00617153">
      <w:pPr>
        <w:autoSpaceDE w:val="0"/>
        <w:autoSpaceDN w:val="0"/>
        <w:adjustRightInd w:val="0"/>
        <w:rPr>
          <w:rFonts w:ascii="Arial Narrow" w:hAnsi="Arial Narrow"/>
        </w:rPr>
      </w:pPr>
    </w:p>
    <w:p w14:paraId="2F6FD6AD" w14:textId="2BF624DE" w:rsidR="00617153" w:rsidRPr="00EF1FBF" w:rsidRDefault="00617153" w:rsidP="00617153">
      <w:pPr>
        <w:autoSpaceDE w:val="0"/>
        <w:autoSpaceDN w:val="0"/>
        <w:adjustRightInd w:val="0"/>
        <w:rPr>
          <w:rFonts w:ascii="Arial Narrow" w:hAnsi="Arial Narrow"/>
        </w:rPr>
      </w:pPr>
    </w:p>
    <w:p w14:paraId="708B6B95" w14:textId="69819A73" w:rsidR="00617153" w:rsidRPr="00EF1FBF" w:rsidRDefault="00617153" w:rsidP="00617153">
      <w:pPr>
        <w:autoSpaceDE w:val="0"/>
        <w:autoSpaceDN w:val="0"/>
        <w:adjustRightInd w:val="0"/>
        <w:rPr>
          <w:rFonts w:ascii="Arial Narrow" w:hAnsi="Arial Narrow"/>
          <w:i/>
          <w:iCs/>
        </w:rPr>
      </w:pPr>
      <w:r w:rsidRPr="00EF1FBF">
        <w:rPr>
          <w:rFonts w:ascii="Arial Narrow" w:hAnsi="Arial Narrow"/>
        </w:rPr>
        <w:t>Signed:</w:t>
      </w:r>
      <w:r>
        <w:rPr>
          <w:rFonts w:ascii="Arial Narrow" w:hAnsi="Arial Narrow"/>
        </w:rPr>
        <w:t xml:space="preserve"> </w:t>
      </w:r>
      <w:r w:rsidR="00FB3319">
        <w:rPr>
          <w:rFonts w:ascii="Arial Narrow" w:hAnsi="Arial Narrow"/>
        </w:rPr>
        <w:t xml:space="preserve"> </w:t>
      </w:r>
      <w:r w:rsidR="00863E5D">
        <w:rPr>
          <w:rFonts w:ascii="Arial Narrow" w:hAnsi="Arial Narrow"/>
        </w:rPr>
        <w:t>____________</w:t>
      </w:r>
      <w:r w:rsidR="00FB3319">
        <w:rPr>
          <w:rFonts w:ascii="Arial Narrow" w:hAnsi="Arial Narrow"/>
          <w:i/>
          <w:iCs/>
        </w:rPr>
        <w:t xml:space="preserve"> </w:t>
      </w:r>
      <w:r w:rsidRPr="00EF1FBF">
        <w:rPr>
          <w:rFonts w:ascii="Arial Narrow" w:hAnsi="Arial Narrow"/>
        </w:rPr>
        <w:t xml:space="preserve">in the capacity of ${signatory_position}</w:t>
      </w:r>
      <w:r w:rsidR="00AB0B12">
        <w:rPr>
          <w:rFonts w:ascii="Arial Narrow" w:hAnsi="Arial Narrow"/>
          <w:b/>
        </w:rPr>
        <w:t xml:space="preserve"/>
      </w:r>
    </w:p>
    <w:p w14:paraId="2FAB30EF" w14:textId="28E1AE5B" w:rsidR="00617153" w:rsidRPr="00EF1FBF" w:rsidRDefault="00617153" w:rsidP="00617153">
      <w:pPr>
        <w:autoSpaceDE w:val="0"/>
        <w:autoSpaceDN w:val="0"/>
        <w:adjustRightInd w:val="0"/>
        <w:rPr>
          <w:rFonts w:ascii="Arial Narrow" w:hAnsi="Arial Narrow"/>
          <w:i/>
          <w:iCs/>
        </w:rPr>
      </w:pPr>
    </w:p>
    <w:p w14:paraId="558119C3" w14:textId="1BAF39CD" w:rsidR="00617153" w:rsidRPr="00EF1FBF" w:rsidRDefault="00617153" w:rsidP="00617153">
      <w:pPr>
        <w:autoSpaceDE w:val="0"/>
        <w:autoSpaceDN w:val="0"/>
        <w:adjustRightInd w:val="0"/>
        <w:rPr>
          <w:rFonts w:ascii="Arial Narrow" w:hAnsi="Arial Narrow"/>
          <w:i/>
          <w:iCs/>
        </w:rPr>
      </w:pPr>
      <w:r w:rsidRPr="00EF1FBF">
        <w:rPr>
          <w:rFonts w:ascii="Arial Narrow" w:hAnsi="Arial Narrow"/>
        </w:rPr>
        <w:t>Name:</w:t>
      </w:r>
      <w:r>
        <w:rPr>
          <w:rFonts w:ascii="Arial Narrow" w:hAnsi="Arial Narrow"/>
        </w:rPr>
        <w:t xml:space="preserve"> </w:t>
      </w:r>
      <w:r w:rsidR="00AB0B12">
        <w:rPr>
          <w:rFonts w:ascii="Arial Narrow" w:hAnsi="Arial Narrow"/>
          <w:b/>
        </w:rPr>
        <w:t xml:space="preserve">${signatory_name}</w:t>
      </w:r>
    </w:p>
    <w:p w14:paraId="54C63EFB" w14:textId="77777777" w:rsidR="00617153" w:rsidRPr="00EF1FBF" w:rsidRDefault="00617153" w:rsidP="00617153">
      <w:pPr>
        <w:autoSpaceDE w:val="0"/>
        <w:autoSpaceDN w:val="0"/>
        <w:adjustRightInd w:val="0"/>
        <w:rPr>
          <w:rFonts w:ascii="Arial Narrow" w:hAnsi="Arial Narrow"/>
          <w:i/>
          <w:iCs/>
        </w:rPr>
      </w:pPr>
    </w:p>
    <w:p w14:paraId="546B07A9" w14:textId="102A7860" w:rsidR="00617153" w:rsidRPr="00EF1FBF" w:rsidRDefault="00617153" w:rsidP="00617153">
      <w:pPr>
        <w:autoSpaceDE w:val="0"/>
        <w:autoSpaceDN w:val="0"/>
        <w:adjustRightInd w:val="0"/>
        <w:rPr>
          <w:rFonts w:ascii="Arial Narrow" w:hAnsi="Arial Narrow"/>
          <w:b/>
          <w:bCs/>
          <w:i/>
          <w:iCs/>
        </w:rPr>
      </w:pPr>
      <w:r w:rsidRPr="00EF1FBF">
        <w:rPr>
          <w:rFonts w:ascii="Arial Narrow" w:hAnsi="Arial Narrow"/>
        </w:rPr>
        <w:t>Duly authorized to sign the Contract for and on behalf of:</w:t>
      </w:r>
      <w:r w:rsidRPr="00617153">
        <w:rPr>
          <w:rFonts w:ascii="Arial Narrow" w:hAnsi="Arial Narrow"/>
          <w:b/>
        </w:rPr>
        <w:t xml:space="preserve"> </w:t>
      </w:r>
      <w:r w:rsidR="00863E5D">
        <w:rPr>
          <w:rFonts w:ascii="Arial Narrow" w:hAnsi="Arial Narrow"/>
          <w:b/>
        </w:rPr>
        <w:t xml:space="preserve">${company_name_upper}</w:t>
      </w:r>
    </w:p>
    <w:p w14:paraId="2911CE7D" w14:textId="77777777" w:rsidR="00617153" w:rsidRPr="00EF1FBF" w:rsidRDefault="00617153" w:rsidP="00617153">
      <w:pPr>
        <w:autoSpaceDE w:val="0"/>
        <w:autoSpaceDN w:val="0"/>
        <w:adjustRightInd w:val="0"/>
        <w:jc w:val="center"/>
        <w:rPr>
          <w:rFonts w:ascii="Arial Narrow" w:hAnsi="Arial Narrow"/>
          <w:b/>
          <w:bCs/>
          <w:i/>
          <w:iCs/>
        </w:rPr>
      </w:pPr>
    </w:p>
    <w:p w14:paraId="2B2B610F" w14:textId="5B23A1FC" w:rsidR="00617153" w:rsidRPr="00EF1FBF" w:rsidRDefault="00617153" w:rsidP="00617153">
      <w:pPr>
        <w:autoSpaceDE w:val="0"/>
        <w:autoSpaceDN w:val="0"/>
        <w:adjustRightInd w:val="0"/>
        <w:jc w:val="center"/>
        <w:rPr>
          <w:rFonts w:ascii="Arial Narrow" w:hAnsi="Arial Narrow"/>
          <w:i/>
          <w:iCs/>
        </w:rPr>
      </w:pPr>
      <w:r w:rsidRPr="00EF1FBF">
        <w:rPr>
          <w:rFonts w:ascii="Arial Narrow" w:hAnsi="Arial Narrow"/>
        </w:rPr>
        <w:t xml:space="preserve">Dated on day of ${date_of}</w:t>
      </w:r>
      <w:r w:rsidR="002423FF">
        <w:rPr>
          <w:rFonts w:ascii="Arial Narrow" w:hAnsi="Arial Narrow"/>
        </w:rPr>
        <w:t xml:space="preserve"/>
      </w:r>
      <w:proofErr w:type="gramStart"/>
      <w:r w:rsidR="002423FF" w:rsidRPr="002423FF">
        <w:rPr>
          <w:rFonts w:ascii="Arial Narrow" w:hAnsi="Arial Narrow"/>
          <w:vertAlign w:val="superscript"/>
        </w:rPr>
        <w:t xml:space="preserve"/>
      </w:r>
      <w:r w:rsidR="002423FF">
        <w:rPr>
          <w:rFonts w:ascii="Arial Narrow" w:hAnsi="Arial Narrow"/>
        </w:rPr>
        <w:t xml:space="preserve"/>
      </w:r>
      <w:r w:rsidR="002E012B">
        <w:rPr>
          <w:rFonts w:ascii="Arial Narrow" w:hAnsi="Arial Narrow"/>
        </w:rPr>
        <w:t xml:space="preserve"/>
      </w:r>
      <w:r w:rsidR="00806500">
        <w:rPr>
          <w:rFonts w:ascii="Arial Narrow" w:hAnsi="Arial Narrow"/>
        </w:rPr>
        <w:t xml:space="preserve"/>
      </w:r>
      <w:proofErr w:type="gramEnd"/>
      <w:r w:rsidR="00806500">
        <w:rPr>
          <w:rFonts w:ascii="Arial Narrow" w:hAnsi="Arial Narrow"/>
        </w:rPr>
        <w:t xml:space="preserve"/>
      </w:r>
      <w:r w:rsidR="002E012B">
        <w:rPr>
          <w:rFonts w:ascii="Arial Narrow" w:hAnsi="Arial Narrow"/>
        </w:rPr>
        <w:t xml:space="preserve"/>
      </w:r>
      <w:r>
        <w:rPr>
          <w:rFonts w:ascii="Arial Narrow" w:hAnsi="Arial Narrow"/>
        </w:rPr>
        <w:t xml:space="preserve"/>
      </w:r>
      <w:r w:rsidR="00042B75">
        <w:rPr>
          <w:rFonts w:ascii="Arial Narrow" w:hAnsi="Arial Narrow"/>
        </w:rPr>
        <w:t xml:space="preserve"/>
      </w:r>
    </w:p>
    <w:p w14:paraId="3A375983" w14:textId="77777777" w:rsidR="00617153" w:rsidRPr="00EF1FBF" w:rsidRDefault="00617153" w:rsidP="00617153">
      <w:pPr>
        <w:autoSpaceDE w:val="0"/>
        <w:autoSpaceDN w:val="0"/>
        <w:adjustRightInd w:val="0"/>
        <w:jc w:val="center"/>
        <w:rPr>
          <w:rFonts w:ascii="Arial Narrow" w:hAnsi="Arial Narrow"/>
          <w:i/>
          <w:iCs/>
        </w:rPr>
      </w:pPr>
    </w:p>
    <w:p w14:paraId="7871C0FE" w14:textId="77777777" w:rsidR="00617153" w:rsidRDefault="00617153" w:rsidP="00617153">
      <w:pPr>
        <w:autoSpaceDE w:val="0"/>
        <w:autoSpaceDN w:val="0"/>
        <w:adjustRightInd w:val="0"/>
        <w:jc w:val="center"/>
        <w:rPr>
          <w:rFonts w:ascii="Arial Narrow" w:hAnsi="Arial Narrow"/>
        </w:rPr>
      </w:pPr>
      <w:r w:rsidRPr="00EF1FBF">
        <w:rPr>
          <w:rFonts w:ascii="Arial Narrow" w:hAnsi="Arial Narrow"/>
        </w:rPr>
        <w:t>Corporate Seal (where appropriate)</w:t>
      </w:r>
    </w:p>
    <w:p w14:paraId="3F05B846" w14:textId="77777777" w:rsidR="00617153" w:rsidRDefault="00617153" w:rsidP="00617153">
      <w:pPr>
        <w:autoSpaceDE w:val="0"/>
        <w:autoSpaceDN w:val="0"/>
        <w:adjustRightInd w:val="0"/>
        <w:jc w:val="center"/>
        <w:rPr>
          <w:rFonts w:ascii="Arial Narrow" w:hAnsi="Arial Narrow"/>
        </w:rPr>
      </w:pPr>
    </w:p>
    <w:p w14:paraId="597B33C3" w14:textId="77777777" w:rsidR="00617153" w:rsidRPr="00EF1FBF" w:rsidRDefault="00617153" w:rsidP="00617153">
      <w:pPr>
        <w:autoSpaceDE w:val="0"/>
        <w:autoSpaceDN w:val="0"/>
        <w:adjustRightInd w:val="0"/>
        <w:jc w:val="center"/>
        <w:rPr>
          <w:rFonts w:ascii="Arial Narrow" w:hAnsi="Arial Narrow"/>
        </w:rPr>
      </w:pPr>
    </w:p>
    <w:p w14:paraId="4A44DC1D" w14:textId="77777777" w:rsidR="00617153" w:rsidRDefault="00617153" w:rsidP="00617153">
      <w:pPr>
        <w:autoSpaceDE w:val="0"/>
        <w:autoSpaceDN w:val="0"/>
        <w:adjustRightInd w:val="0"/>
        <w:rPr>
          <w:sz w:val="18"/>
          <w:szCs w:val="18"/>
        </w:rPr>
      </w:pPr>
    </w:p>
    <w:p w14:paraId="4EBD232B" w14:textId="11184504" w:rsidR="00617153" w:rsidRDefault="00617153" w:rsidP="00617153">
      <w:pPr>
        <w:autoSpaceDE w:val="0"/>
        <w:autoSpaceDN w:val="0"/>
        <w:adjustRightInd w:val="0"/>
        <w:rPr>
          <w:sz w:val="18"/>
          <w:szCs w:val="18"/>
        </w:rPr>
      </w:pPr>
    </w:p>
    <w:p w14:paraId="6B1C639F" w14:textId="3B26BB4E" w:rsidR="00617153" w:rsidRDefault="00617153" w:rsidP="00617153">
      <w:pPr>
        <w:autoSpaceDE w:val="0"/>
        <w:autoSpaceDN w:val="0"/>
        <w:adjustRightInd w:val="0"/>
        <w:rPr>
          <w:sz w:val="18"/>
          <w:szCs w:val="18"/>
        </w:rPr>
      </w:pPr>
    </w:p>
    <w:p w14:paraId="57EC7295" w14:textId="77777777" w:rsidR="00617153" w:rsidRDefault="00617153" w:rsidP="00617153">
      <w:pPr>
        <w:autoSpaceDE w:val="0"/>
        <w:autoSpaceDN w:val="0"/>
        <w:adjustRightInd w:val="0"/>
        <w:rPr>
          <w:sz w:val="18"/>
          <w:szCs w:val="18"/>
        </w:rPr>
      </w:pPr>
    </w:p>
    <w:p w14:paraId="48FB1245" w14:textId="77777777" w:rsidR="00617153" w:rsidRDefault="00617153" w:rsidP="00617153">
      <w:pPr>
        <w:autoSpaceDE w:val="0"/>
        <w:autoSpaceDN w:val="0"/>
        <w:adjustRightInd w:val="0"/>
        <w:rPr>
          <w:sz w:val="18"/>
          <w:szCs w:val="18"/>
        </w:rPr>
      </w:pPr>
    </w:p>
    <w:p w14:paraId="62F8BF40" w14:textId="77777777" w:rsidR="00617153" w:rsidRDefault="00617153" w:rsidP="00617153">
      <w:pPr>
        <w:autoSpaceDE w:val="0"/>
        <w:autoSpaceDN w:val="0"/>
        <w:adjustRightInd w:val="0"/>
        <w:rPr>
          <w:sz w:val="18"/>
          <w:szCs w:val="18"/>
        </w:rPr>
      </w:pPr>
    </w:p>
    <w:p w14:paraId="2173E906" w14:textId="24F49067" w:rsidR="00E77605" w:rsidRPr="00E32ED5" w:rsidRDefault="00617153" w:rsidP="00617153">
      <w:pPr>
        <w:autoSpaceDE w:val="0"/>
        <w:autoSpaceDN w:val="0"/>
        <w:adjustRightInd w:val="0"/>
        <w:jc w:val="center"/>
        <w:rPr>
          <w:rFonts w:ascii="Lucida Bright" w:hAnsi="Lucida Bright" w:cs="Calibri Light"/>
          <w:sz w:val="22"/>
          <w:szCs w:val="22"/>
        </w:rPr>
      </w:pPr>
      <w:r>
        <w:rPr>
          <w:sz w:val="18"/>
          <w:szCs w:val="18"/>
        </w:rPr>
        <w:t>Used as an alternative performance security for Contracts whose value falling under Regional Exclusive Preference. It shall be submitted within fourteen (14) days after receiving the Letter of Acceptance</w:t>
      </w:r>
      <w:bookmarkEnd w:id="0"/>
      <w:bookmarkEnd w:id="1"/>
    </w:p>
    <w:p w14:paraId="23B0AF3D" w14:textId="4C3F70A1" w:rsidR="00E77605" w:rsidRPr="00E32ED5" w:rsidRDefault="00E77605" w:rsidP="00DD4783">
      <w:pPr>
        <w:rPr>
          <w:rFonts w:ascii="Lucida Bright" w:hAnsi="Lucida Bright" w:cs="Calibri Light"/>
          <w:sz w:val="22"/>
          <w:szCs w:val="22"/>
        </w:rPr>
      </w:pPr>
    </w:p>
    <w:p w14:paraId="38D0B68B" w14:textId="39F7B51C" w:rsidR="00E77605" w:rsidRPr="00E32ED5" w:rsidRDefault="00E77605" w:rsidP="00DD4783">
      <w:pPr>
        <w:rPr>
          <w:rFonts w:ascii="Lucida Bright" w:hAnsi="Lucida Bright" w:cs="Calibri Light"/>
          <w:sz w:val="22"/>
          <w:szCs w:val="22"/>
        </w:rPr>
      </w:pPr>
    </w:p>
    <w:sectPr w:rsidR="00E77605" w:rsidRPr="00E32ED5" w:rsidSect="008047CE">
      <w:footerReference w:type="default" r:id="rId9"/>
      <w:pgSz w:w="11906" w:h="16838"/>
      <w:pgMar w:top="1440" w:right="1133" w:bottom="90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DDB4" w14:textId="77777777" w:rsidR="003A009C" w:rsidRDefault="003A009C" w:rsidP="00A7342A">
      <w:r>
        <w:separator/>
      </w:r>
    </w:p>
  </w:endnote>
  <w:endnote w:type="continuationSeparator" w:id="0">
    <w:p w14:paraId="6B6AFB5B" w14:textId="77777777" w:rsidR="003A009C" w:rsidRDefault="003A009C" w:rsidP="00A73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433B" w14:textId="77777777" w:rsidR="00391CEA" w:rsidRDefault="00391CEA">
    <w:pPr>
      <w:pStyle w:val="Footer"/>
    </w:pPr>
  </w:p>
  <w:p w14:paraId="6D7CD0CA" w14:textId="77777777" w:rsidR="00391CEA" w:rsidRDefault="0039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FF3F7" w14:textId="77777777" w:rsidR="003A009C" w:rsidRDefault="003A009C" w:rsidP="00A7342A">
      <w:r>
        <w:separator/>
      </w:r>
    </w:p>
  </w:footnote>
  <w:footnote w:type="continuationSeparator" w:id="0">
    <w:p w14:paraId="1E9CFB8B" w14:textId="77777777" w:rsidR="003A009C" w:rsidRDefault="003A009C" w:rsidP="00A734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4E9E"/>
    <w:multiLevelType w:val="hybridMultilevel"/>
    <w:tmpl w:val="96907DA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BF3165F"/>
    <w:multiLevelType w:val="hybridMultilevel"/>
    <w:tmpl w:val="DDCA1C6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1D504686"/>
    <w:multiLevelType w:val="hybridMultilevel"/>
    <w:tmpl w:val="9B0239E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443DD2"/>
    <w:multiLevelType w:val="hybridMultilevel"/>
    <w:tmpl w:val="46383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0E2953"/>
    <w:multiLevelType w:val="hybridMultilevel"/>
    <w:tmpl w:val="7FAA0C7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566A7492"/>
    <w:multiLevelType w:val="hybridMultilevel"/>
    <w:tmpl w:val="A7F04A2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572158EC"/>
    <w:multiLevelType w:val="hybridMultilevel"/>
    <w:tmpl w:val="B216843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5FDE24BD"/>
    <w:multiLevelType w:val="hybridMultilevel"/>
    <w:tmpl w:val="8B42FC1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6B445EEC"/>
    <w:multiLevelType w:val="hybridMultilevel"/>
    <w:tmpl w:val="0E78852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74E8419F"/>
    <w:multiLevelType w:val="hybridMultilevel"/>
    <w:tmpl w:val="3332652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7BF37065"/>
    <w:multiLevelType w:val="hybridMultilevel"/>
    <w:tmpl w:val="F1FAA9C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61960688">
    <w:abstractNumId w:val="8"/>
  </w:num>
  <w:num w:numId="2" w16cid:durableId="1417096644">
    <w:abstractNumId w:val="0"/>
  </w:num>
  <w:num w:numId="3" w16cid:durableId="1611353386">
    <w:abstractNumId w:val="5"/>
  </w:num>
  <w:num w:numId="4" w16cid:durableId="1803646517">
    <w:abstractNumId w:val="6"/>
  </w:num>
  <w:num w:numId="5" w16cid:durableId="1438057288">
    <w:abstractNumId w:val="9"/>
  </w:num>
  <w:num w:numId="6" w16cid:durableId="944534264">
    <w:abstractNumId w:val="2"/>
  </w:num>
  <w:num w:numId="7" w16cid:durableId="441072648">
    <w:abstractNumId w:val="7"/>
  </w:num>
  <w:num w:numId="8" w16cid:durableId="1291284018">
    <w:abstractNumId w:val="4"/>
  </w:num>
  <w:num w:numId="9" w16cid:durableId="1372681137">
    <w:abstractNumId w:val="10"/>
  </w:num>
  <w:num w:numId="10" w16cid:durableId="169024387">
    <w:abstractNumId w:val="1"/>
  </w:num>
  <w:num w:numId="11" w16cid:durableId="4633537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3FF"/>
    <w:rsid w:val="000033FF"/>
    <w:rsid w:val="0001047E"/>
    <w:rsid w:val="00020524"/>
    <w:rsid w:val="00020989"/>
    <w:rsid w:val="000250EE"/>
    <w:rsid w:val="0003183C"/>
    <w:rsid w:val="0003498C"/>
    <w:rsid w:val="00034A27"/>
    <w:rsid w:val="00041641"/>
    <w:rsid w:val="00042B75"/>
    <w:rsid w:val="0005158A"/>
    <w:rsid w:val="00051615"/>
    <w:rsid w:val="0005583A"/>
    <w:rsid w:val="00064824"/>
    <w:rsid w:val="00064EA9"/>
    <w:rsid w:val="00071D53"/>
    <w:rsid w:val="000732F0"/>
    <w:rsid w:val="00081EDC"/>
    <w:rsid w:val="0009067A"/>
    <w:rsid w:val="00091859"/>
    <w:rsid w:val="000952E3"/>
    <w:rsid w:val="00096451"/>
    <w:rsid w:val="00096712"/>
    <w:rsid w:val="000968FA"/>
    <w:rsid w:val="0009774A"/>
    <w:rsid w:val="00097D43"/>
    <w:rsid w:val="000A082C"/>
    <w:rsid w:val="000A0DDA"/>
    <w:rsid w:val="000A3D22"/>
    <w:rsid w:val="000B7FBF"/>
    <w:rsid w:val="000C1440"/>
    <w:rsid w:val="000C28F5"/>
    <w:rsid w:val="000C36BB"/>
    <w:rsid w:val="000D3165"/>
    <w:rsid w:val="000D5CE0"/>
    <w:rsid w:val="000E45F4"/>
    <w:rsid w:val="000F6B19"/>
    <w:rsid w:val="0010129B"/>
    <w:rsid w:val="001061F1"/>
    <w:rsid w:val="00113064"/>
    <w:rsid w:val="00114F75"/>
    <w:rsid w:val="001167B7"/>
    <w:rsid w:val="00121FCA"/>
    <w:rsid w:val="00132299"/>
    <w:rsid w:val="00137DE6"/>
    <w:rsid w:val="00140682"/>
    <w:rsid w:val="001431C5"/>
    <w:rsid w:val="00143304"/>
    <w:rsid w:val="00144E2A"/>
    <w:rsid w:val="00146CD5"/>
    <w:rsid w:val="0015600B"/>
    <w:rsid w:val="0016617A"/>
    <w:rsid w:val="00166336"/>
    <w:rsid w:val="00166695"/>
    <w:rsid w:val="00167D96"/>
    <w:rsid w:val="00171A28"/>
    <w:rsid w:val="00191C24"/>
    <w:rsid w:val="001961A0"/>
    <w:rsid w:val="001A2098"/>
    <w:rsid w:val="001A3038"/>
    <w:rsid w:val="001A7966"/>
    <w:rsid w:val="001B373E"/>
    <w:rsid w:val="001C0AAD"/>
    <w:rsid w:val="001D1975"/>
    <w:rsid w:val="001D2796"/>
    <w:rsid w:val="001D32E6"/>
    <w:rsid w:val="001D5487"/>
    <w:rsid w:val="001D6336"/>
    <w:rsid w:val="001E18BF"/>
    <w:rsid w:val="001E1A93"/>
    <w:rsid w:val="001F68BF"/>
    <w:rsid w:val="0020177B"/>
    <w:rsid w:val="00212BD8"/>
    <w:rsid w:val="00217389"/>
    <w:rsid w:val="00221069"/>
    <w:rsid w:val="002226E1"/>
    <w:rsid w:val="002234A0"/>
    <w:rsid w:val="0022780C"/>
    <w:rsid w:val="00234A1B"/>
    <w:rsid w:val="0023715D"/>
    <w:rsid w:val="002372A6"/>
    <w:rsid w:val="002423FF"/>
    <w:rsid w:val="00246CF2"/>
    <w:rsid w:val="0025020D"/>
    <w:rsid w:val="00253785"/>
    <w:rsid w:val="00253918"/>
    <w:rsid w:val="002655D5"/>
    <w:rsid w:val="00270422"/>
    <w:rsid w:val="00275CE0"/>
    <w:rsid w:val="00285248"/>
    <w:rsid w:val="00290D88"/>
    <w:rsid w:val="00296292"/>
    <w:rsid w:val="00296F7D"/>
    <w:rsid w:val="002A373E"/>
    <w:rsid w:val="002A3CF7"/>
    <w:rsid w:val="002C2A0E"/>
    <w:rsid w:val="002D7339"/>
    <w:rsid w:val="002E012B"/>
    <w:rsid w:val="002E187E"/>
    <w:rsid w:val="002E293C"/>
    <w:rsid w:val="002F4C9E"/>
    <w:rsid w:val="00300C05"/>
    <w:rsid w:val="003132A1"/>
    <w:rsid w:val="00315249"/>
    <w:rsid w:val="003167D2"/>
    <w:rsid w:val="00321FF6"/>
    <w:rsid w:val="003236A3"/>
    <w:rsid w:val="003274C3"/>
    <w:rsid w:val="00333467"/>
    <w:rsid w:val="00334324"/>
    <w:rsid w:val="00342D62"/>
    <w:rsid w:val="0034393B"/>
    <w:rsid w:val="0034487B"/>
    <w:rsid w:val="003533F7"/>
    <w:rsid w:val="00365E0A"/>
    <w:rsid w:val="00386B9C"/>
    <w:rsid w:val="00391CEA"/>
    <w:rsid w:val="003938B3"/>
    <w:rsid w:val="00393A1E"/>
    <w:rsid w:val="003942A1"/>
    <w:rsid w:val="003946EA"/>
    <w:rsid w:val="00394EDB"/>
    <w:rsid w:val="003A009C"/>
    <w:rsid w:val="003A136B"/>
    <w:rsid w:val="003A655C"/>
    <w:rsid w:val="003A76B3"/>
    <w:rsid w:val="003B5695"/>
    <w:rsid w:val="003B75B6"/>
    <w:rsid w:val="003C02FB"/>
    <w:rsid w:val="003C3532"/>
    <w:rsid w:val="003D2CF7"/>
    <w:rsid w:val="003E52F2"/>
    <w:rsid w:val="003E7100"/>
    <w:rsid w:val="003F64B5"/>
    <w:rsid w:val="003F6FF6"/>
    <w:rsid w:val="00406D63"/>
    <w:rsid w:val="00414F8E"/>
    <w:rsid w:val="00417CE1"/>
    <w:rsid w:val="004222F0"/>
    <w:rsid w:val="004540A3"/>
    <w:rsid w:val="004548BD"/>
    <w:rsid w:val="00457AAF"/>
    <w:rsid w:val="00472C95"/>
    <w:rsid w:val="00482CE2"/>
    <w:rsid w:val="00487F2D"/>
    <w:rsid w:val="00492708"/>
    <w:rsid w:val="004A56D9"/>
    <w:rsid w:val="004A7127"/>
    <w:rsid w:val="004B2B33"/>
    <w:rsid w:val="004B6FEC"/>
    <w:rsid w:val="004D1C27"/>
    <w:rsid w:val="004D49DA"/>
    <w:rsid w:val="004D583C"/>
    <w:rsid w:val="004D6ED4"/>
    <w:rsid w:val="004E0833"/>
    <w:rsid w:val="004E1194"/>
    <w:rsid w:val="004E27CD"/>
    <w:rsid w:val="004F1552"/>
    <w:rsid w:val="004F55AF"/>
    <w:rsid w:val="00512BDC"/>
    <w:rsid w:val="00515A35"/>
    <w:rsid w:val="00515BA0"/>
    <w:rsid w:val="00523D65"/>
    <w:rsid w:val="00527962"/>
    <w:rsid w:val="00530864"/>
    <w:rsid w:val="00547FD2"/>
    <w:rsid w:val="00550D97"/>
    <w:rsid w:val="00554CB0"/>
    <w:rsid w:val="00556D20"/>
    <w:rsid w:val="00564AC1"/>
    <w:rsid w:val="00570520"/>
    <w:rsid w:val="005739D5"/>
    <w:rsid w:val="005817F3"/>
    <w:rsid w:val="005902FB"/>
    <w:rsid w:val="00590A5D"/>
    <w:rsid w:val="005A285C"/>
    <w:rsid w:val="005B0CCC"/>
    <w:rsid w:val="005C03B1"/>
    <w:rsid w:val="005C2E3D"/>
    <w:rsid w:val="005C3D77"/>
    <w:rsid w:val="005C61B3"/>
    <w:rsid w:val="005D1885"/>
    <w:rsid w:val="005E1663"/>
    <w:rsid w:val="005E180C"/>
    <w:rsid w:val="005E7322"/>
    <w:rsid w:val="005F077F"/>
    <w:rsid w:val="005F14A5"/>
    <w:rsid w:val="0060222C"/>
    <w:rsid w:val="00602A93"/>
    <w:rsid w:val="006103D5"/>
    <w:rsid w:val="006144DA"/>
    <w:rsid w:val="0061614C"/>
    <w:rsid w:val="00617153"/>
    <w:rsid w:val="006200BA"/>
    <w:rsid w:val="00621257"/>
    <w:rsid w:val="006243D7"/>
    <w:rsid w:val="00625755"/>
    <w:rsid w:val="00631AAB"/>
    <w:rsid w:val="0063204E"/>
    <w:rsid w:val="00634485"/>
    <w:rsid w:val="00636EDD"/>
    <w:rsid w:val="00640B98"/>
    <w:rsid w:val="006442AE"/>
    <w:rsid w:val="0065749E"/>
    <w:rsid w:val="00657DC2"/>
    <w:rsid w:val="006655C9"/>
    <w:rsid w:val="006669AD"/>
    <w:rsid w:val="00673959"/>
    <w:rsid w:val="00681059"/>
    <w:rsid w:val="006848E1"/>
    <w:rsid w:val="00692346"/>
    <w:rsid w:val="00692BDD"/>
    <w:rsid w:val="00693647"/>
    <w:rsid w:val="00695C91"/>
    <w:rsid w:val="00696A4E"/>
    <w:rsid w:val="006A14ED"/>
    <w:rsid w:val="006B163E"/>
    <w:rsid w:val="006B3820"/>
    <w:rsid w:val="006C0CD6"/>
    <w:rsid w:val="006C22BC"/>
    <w:rsid w:val="006C25E4"/>
    <w:rsid w:val="006D1425"/>
    <w:rsid w:val="006D464A"/>
    <w:rsid w:val="006D62A8"/>
    <w:rsid w:val="006D64A3"/>
    <w:rsid w:val="006D7899"/>
    <w:rsid w:val="006D7D83"/>
    <w:rsid w:val="006E328A"/>
    <w:rsid w:val="006E5099"/>
    <w:rsid w:val="006E6C5D"/>
    <w:rsid w:val="006E7583"/>
    <w:rsid w:val="006F0926"/>
    <w:rsid w:val="006F3582"/>
    <w:rsid w:val="006F3FE8"/>
    <w:rsid w:val="00700FD9"/>
    <w:rsid w:val="00702262"/>
    <w:rsid w:val="00712523"/>
    <w:rsid w:val="00714167"/>
    <w:rsid w:val="00715BD0"/>
    <w:rsid w:val="00727D9F"/>
    <w:rsid w:val="0073037F"/>
    <w:rsid w:val="00732068"/>
    <w:rsid w:val="007328BD"/>
    <w:rsid w:val="00733E66"/>
    <w:rsid w:val="00734351"/>
    <w:rsid w:val="007371D9"/>
    <w:rsid w:val="007403EE"/>
    <w:rsid w:val="00742745"/>
    <w:rsid w:val="00745300"/>
    <w:rsid w:val="00746B0E"/>
    <w:rsid w:val="007506CD"/>
    <w:rsid w:val="00752B39"/>
    <w:rsid w:val="00756127"/>
    <w:rsid w:val="0075683C"/>
    <w:rsid w:val="0076030B"/>
    <w:rsid w:val="00763655"/>
    <w:rsid w:val="007641CE"/>
    <w:rsid w:val="00765ADD"/>
    <w:rsid w:val="007662E0"/>
    <w:rsid w:val="00775C64"/>
    <w:rsid w:val="0077656F"/>
    <w:rsid w:val="007816B9"/>
    <w:rsid w:val="00781F15"/>
    <w:rsid w:val="00782909"/>
    <w:rsid w:val="00783898"/>
    <w:rsid w:val="00785B22"/>
    <w:rsid w:val="0078603A"/>
    <w:rsid w:val="00792A2F"/>
    <w:rsid w:val="00793F74"/>
    <w:rsid w:val="007A7429"/>
    <w:rsid w:val="007B3293"/>
    <w:rsid w:val="007B4683"/>
    <w:rsid w:val="007B52FD"/>
    <w:rsid w:val="007C0E0A"/>
    <w:rsid w:val="007C31C6"/>
    <w:rsid w:val="007C4A1E"/>
    <w:rsid w:val="007E1236"/>
    <w:rsid w:val="007E5001"/>
    <w:rsid w:val="007F0FDE"/>
    <w:rsid w:val="007F1DEA"/>
    <w:rsid w:val="007F4919"/>
    <w:rsid w:val="007F5549"/>
    <w:rsid w:val="00801502"/>
    <w:rsid w:val="00804012"/>
    <w:rsid w:val="008047CE"/>
    <w:rsid w:val="00806500"/>
    <w:rsid w:val="00824189"/>
    <w:rsid w:val="008347AA"/>
    <w:rsid w:val="008363BB"/>
    <w:rsid w:val="00841F10"/>
    <w:rsid w:val="00842818"/>
    <w:rsid w:val="00847439"/>
    <w:rsid w:val="00847C08"/>
    <w:rsid w:val="00847E43"/>
    <w:rsid w:val="00852EE4"/>
    <w:rsid w:val="008551EF"/>
    <w:rsid w:val="00855EF8"/>
    <w:rsid w:val="00861D6F"/>
    <w:rsid w:val="00863E5D"/>
    <w:rsid w:val="00864D97"/>
    <w:rsid w:val="00865EFE"/>
    <w:rsid w:val="008673ED"/>
    <w:rsid w:val="00871940"/>
    <w:rsid w:val="00886043"/>
    <w:rsid w:val="00886B71"/>
    <w:rsid w:val="00892CE6"/>
    <w:rsid w:val="00892EAF"/>
    <w:rsid w:val="008A1776"/>
    <w:rsid w:val="008A4B1F"/>
    <w:rsid w:val="008C72DD"/>
    <w:rsid w:val="008D0286"/>
    <w:rsid w:val="008D177F"/>
    <w:rsid w:val="008D200B"/>
    <w:rsid w:val="008E4EE6"/>
    <w:rsid w:val="008E5179"/>
    <w:rsid w:val="008E63E8"/>
    <w:rsid w:val="008F1852"/>
    <w:rsid w:val="008F5FBD"/>
    <w:rsid w:val="00903920"/>
    <w:rsid w:val="009056EC"/>
    <w:rsid w:val="009134CA"/>
    <w:rsid w:val="00916B5F"/>
    <w:rsid w:val="00931881"/>
    <w:rsid w:val="0093211B"/>
    <w:rsid w:val="00934328"/>
    <w:rsid w:val="009351DB"/>
    <w:rsid w:val="00937B01"/>
    <w:rsid w:val="00946CFC"/>
    <w:rsid w:val="00950CF8"/>
    <w:rsid w:val="0095569D"/>
    <w:rsid w:val="00956FE6"/>
    <w:rsid w:val="009605AC"/>
    <w:rsid w:val="00961315"/>
    <w:rsid w:val="00961D2C"/>
    <w:rsid w:val="00966249"/>
    <w:rsid w:val="00976869"/>
    <w:rsid w:val="009859C6"/>
    <w:rsid w:val="009933C1"/>
    <w:rsid w:val="009A06EB"/>
    <w:rsid w:val="009A0D67"/>
    <w:rsid w:val="009B05B8"/>
    <w:rsid w:val="009B3585"/>
    <w:rsid w:val="009B37B8"/>
    <w:rsid w:val="009C0774"/>
    <w:rsid w:val="009C08D3"/>
    <w:rsid w:val="009C1A8E"/>
    <w:rsid w:val="009C350E"/>
    <w:rsid w:val="009C35E4"/>
    <w:rsid w:val="009C3915"/>
    <w:rsid w:val="009C47C6"/>
    <w:rsid w:val="009C6C01"/>
    <w:rsid w:val="009D07D7"/>
    <w:rsid w:val="009D0900"/>
    <w:rsid w:val="009D22FB"/>
    <w:rsid w:val="009D3171"/>
    <w:rsid w:val="009D661C"/>
    <w:rsid w:val="009F022A"/>
    <w:rsid w:val="009F10B3"/>
    <w:rsid w:val="009F39FE"/>
    <w:rsid w:val="009F4C5A"/>
    <w:rsid w:val="009F55C0"/>
    <w:rsid w:val="009F7F5C"/>
    <w:rsid w:val="00A01800"/>
    <w:rsid w:val="00A037C6"/>
    <w:rsid w:val="00A05343"/>
    <w:rsid w:val="00A059D7"/>
    <w:rsid w:val="00A14D28"/>
    <w:rsid w:val="00A21D9D"/>
    <w:rsid w:val="00A3546F"/>
    <w:rsid w:val="00A362DD"/>
    <w:rsid w:val="00A46659"/>
    <w:rsid w:val="00A46F9E"/>
    <w:rsid w:val="00A51B73"/>
    <w:rsid w:val="00A51F48"/>
    <w:rsid w:val="00A7342A"/>
    <w:rsid w:val="00A75550"/>
    <w:rsid w:val="00A85D75"/>
    <w:rsid w:val="00A90F91"/>
    <w:rsid w:val="00A9336D"/>
    <w:rsid w:val="00AA2F4F"/>
    <w:rsid w:val="00AA4495"/>
    <w:rsid w:val="00AB0B12"/>
    <w:rsid w:val="00AB1AA8"/>
    <w:rsid w:val="00AB20EE"/>
    <w:rsid w:val="00AD32ED"/>
    <w:rsid w:val="00AE13EF"/>
    <w:rsid w:val="00AF5DAC"/>
    <w:rsid w:val="00B02CDD"/>
    <w:rsid w:val="00B03D5A"/>
    <w:rsid w:val="00B04A1D"/>
    <w:rsid w:val="00B10569"/>
    <w:rsid w:val="00B1080D"/>
    <w:rsid w:val="00B1192B"/>
    <w:rsid w:val="00B13802"/>
    <w:rsid w:val="00B21FCE"/>
    <w:rsid w:val="00B24912"/>
    <w:rsid w:val="00B330AB"/>
    <w:rsid w:val="00B341F2"/>
    <w:rsid w:val="00B63F15"/>
    <w:rsid w:val="00B6601B"/>
    <w:rsid w:val="00B660D3"/>
    <w:rsid w:val="00B6719E"/>
    <w:rsid w:val="00B72AFE"/>
    <w:rsid w:val="00B741CC"/>
    <w:rsid w:val="00B76D20"/>
    <w:rsid w:val="00B802F9"/>
    <w:rsid w:val="00B91364"/>
    <w:rsid w:val="00B964A8"/>
    <w:rsid w:val="00B97DA9"/>
    <w:rsid w:val="00BA0423"/>
    <w:rsid w:val="00BA0F93"/>
    <w:rsid w:val="00BB1261"/>
    <w:rsid w:val="00BB2CF1"/>
    <w:rsid w:val="00BB76DD"/>
    <w:rsid w:val="00BC3FEF"/>
    <w:rsid w:val="00BC4385"/>
    <w:rsid w:val="00BD0E84"/>
    <w:rsid w:val="00BD2054"/>
    <w:rsid w:val="00BD2A07"/>
    <w:rsid w:val="00BD6E38"/>
    <w:rsid w:val="00BD7260"/>
    <w:rsid w:val="00BD7EA2"/>
    <w:rsid w:val="00BE1050"/>
    <w:rsid w:val="00BE3499"/>
    <w:rsid w:val="00BE4433"/>
    <w:rsid w:val="00BE7FF4"/>
    <w:rsid w:val="00BF2F5F"/>
    <w:rsid w:val="00BF6624"/>
    <w:rsid w:val="00C02865"/>
    <w:rsid w:val="00C041C8"/>
    <w:rsid w:val="00C05AD5"/>
    <w:rsid w:val="00C12EF7"/>
    <w:rsid w:val="00C21F84"/>
    <w:rsid w:val="00C27C3B"/>
    <w:rsid w:val="00C446FB"/>
    <w:rsid w:val="00C54127"/>
    <w:rsid w:val="00C569D8"/>
    <w:rsid w:val="00C6088D"/>
    <w:rsid w:val="00C61AC3"/>
    <w:rsid w:val="00C808B7"/>
    <w:rsid w:val="00C81161"/>
    <w:rsid w:val="00CA2F6A"/>
    <w:rsid w:val="00CA716B"/>
    <w:rsid w:val="00CB2299"/>
    <w:rsid w:val="00CC08F3"/>
    <w:rsid w:val="00CC447D"/>
    <w:rsid w:val="00CC49DF"/>
    <w:rsid w:val="00CC60F6"/>
    <w:rsid w:val="00CC6C08"/>
    <w:rsid w:val="00CD2BD2"/>
    <w:rsid w:val="00CE37D2"/>
    <w:rsid w:val="00CE7ABF"/>
    <w:rsid w:val="00CF226F"/>
    <w:rsid w:val="00CF5493"/>
    <w:rsid w:val="00D137C3"/>
    <w:rsid w:val="00D13E77"/>
    <w:rsid w:val="00D16FAB"/>
    <w:rsid w:val="00D20ED6"/>
    <w:rsid w:val="00D25D19"/>
    <w:rsid w:val="00D26DFD"/>
    <w:rsid w:val="00D3439A"/>
    <w:rsid w:val="00D357E6"/>
    <w:rsid w:val="00D37730"/>
    <w:rsid w:val="00D45808"/>
    <w:rsid w:val="00D50697"/>
    <w:rsid w:val="00D52355"/>
    <w:rsid w:val="00D6077F"/>
    <w:rsid w:val="00D77B60"/>
    <w:rsid w:val="00DA33B7"/>
    <w:rsid w:val="00DA35F1"/>
    <w:rsid w:val="00DA56AD"/>
    <w:rsid w:val="00DB178C"/>
    <w:rsid w:val="00DB65E9"/>
    <w:rsid w:val="00DB6BD6"/>
    <w:rsid w:val="00DC2BEC"/>
    <w:rsid w:val="00DC5766"/>
    <w:rsid w:val="00DC6C75"/>
    <w:rsid w:val="00DC7D93"/>
    <w:rsid w:val="00DC7D97"/>
    <w:rsid w:val="00DD2A23"/>
    <w:rsid w:val="00DD4783"/>
    <w:rsid w:val="00DD5696"/>
    <w:rsid w:val="00DE3038"/>
    <w:rsid w:val="00DE7B0B"/>
    <w:rsid w:val="00DF1E7D"/>
    <w:rsid w:val="00DF6E8C"/>
    <w:rsid w:val="00DF7169"/>
    <w:rsid w:val="00E0372F"/>
    <w:rsid w:val="00E1064F"/>
    <w:rsid w:val="00E1227E"/>
    <w:rsid w:val="00E15765"/>
    <w:rsid w:val="00E16799"/>
    <w:rsid w:val="00E16871"/>
    <w:rsid w:val="00E20EEE"/>
    <w:rsid w:val="00E319B4"/>
    <w:rsid w:val="00E32ED5"/>
    <w:rsid w:val="00E3767F"/>
    <w:rsid w:val="00E40671"/>
    <w:rsid w:val="00E40DDD"/>
    <w:rsid w:val="00E42796"/>
    <w:rsid w:val="00E463C9"/>
    <w:rsid w:val="00E51BD9"/>
    <w:rsid w:val="00E54C18"/>
    <w:rsid w:val="00E62E32"/>
    <w:rsid w:val="00E77605"/>
    <w:rsid w:val="00E819B9"/>
    <w:rsid w:val="00E8214C"/>
    <w:rsid w:val="00E9607C"/>
    <w:rsid w:val="00EA143F"/>
    <w:rsid w:val="00EA4FF9"/>
    <w:rsid w:val="00EA5A16"/>
    <w:rsid w:val="00EA7410"/>
    <w:rsid w:val="00EA77DB"/>
    <w:rsid w:val="00EB7B8D"/>
    <w:rsid w:val="00EC1869"/>
    <w:rsid w:val="00EC2C73"/>
    <w:rsid w:val="00EC52DC"/>
    <w:rsid w:val="00EC5DE4"/>
    <w:rsid w:val="00ED0F80"/>
    <w:rsid w:val="00ED23D1"/>
    <w:rsid w:val="00ED3897"/>
    <w:rsid w:val="00EE32FB"/>
    <w:rsid w:val="00EE5D56"/>
    <w:rsid w:val="00EE68EF"/>
    <w:rsid w:val="00EE72CA"/>
    <w:rsid w:val="00EF30A8"/>
    <w:rsid w:val="00EF3A2E"/>
    <w:rsid w:val="00EF4715"/>
    <w:rsid w:val="00EF5E9F"/>
    <w:rsid w:val="00F033AA"/>
    <w:rsid w:val="00F24AE7"/>
    <w:rsid w:val="00F308D1"/>
    <w:rsid w:val="00F309DB"/>
    <w:rsid w:val="00F32336"/>
    <w:rsid w:val="00F34B54"/>
    <w:rsid w:val="00F34EBB"/>
    <w:rsid w:val="00F360AF"/>
    <w:rsid w:val="00F36951"/>
    <w:rsid w:val="00F426DC"/>
    <w:rsid w:val="00F45638"/>
    <w:rsid w:val="00F52080"/>
    <w:rsid w:val="00F55508"/>
    <w:rsid w:val="00F555B5"/>
    <w:rsid w:val="00F570FF"/>
    <w:rsid w:val="00F61A60"/>
    <w:rsid w:val="00F66542"/>
    <w:rsid w:val="00F668FA"/>
    <w:rsid w:val="00F66B6A"/>
    <w:rsid w:val="00F74A63"/>
    <w:rsid w:val="00F76D1D"/>
    <w:rsid w:val="00F87207"/>
    <w:rsid w:val="00F87701"/>
    <w:rsid w:val="00F97627"/>
    <w:rsid w:val="00FA1FC2"/>
    <w:rsid w:val="00FB034B"/>
    <w:rsid w:val="00FB0F08"/>
    <w:rsid w:val="00FB3319"/>
    <w:rsid w:val="00FB5342"/>
    <w:rsid w:val="00FB5F99"/>
    <w:rsid w:val="00FB712C"/>
    <w:rsid w:val="00FC2522"/>
    <w:rsid w:val="00FC2D73"/>
    <w:rsid w:val="00FC3A45"/>
    <w:rsid w:val="00FD5173"/>
    <w:rsid w:val="00FD604C"/>
    <w:rsid w:val="00FD668B"/>
    <w:rsid w:val="00FE1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055FC"/>
  <w15:docId w15:val="{398D0327-E4BA-47B9-A12F-F8E8BA53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1050"/>
    <w:rPr>
      <w:sz w:val="24"/>
      <w:szCs w:val="24"/>
      <w:lang w:val="en-GB"/>
    </w:rPr>
  </w:style>
  <w:style w:type="paragraph" w:styleId="Heading4">
    <w:name w:val="heading 4"/>
    <w:basedOn w:val="Normal"/>
    <w:next w:val="Normal"/>
    <w:qFormat/>
    <w:rsid w:val="00792A2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A76B3"/>
    <w:rPr>
      <w:color w:val="0000FF"/>
      <w:u w:val="single"/>
    </w:rPr>
  </w:style>
  <w:style w:type="paragraph" w:styleId="BalloonText">
    <w:name w:val="Balloon Text"/>
    <w:basedOn w:val="Normal"/>
    <w:link w:val="BalloonTextChar"/>
    <w:rsid w:val="00FC2D73"/>
    <w:rPr>
      <w:rFonts w:ascii="Segoe UI" w:hAnsi="Segoe UI"/>
      <w:sz w:val="18"/>
      <w:szCs w:val="18"/>
      <w:lang w:eastAsia="x-none"/>
    </w:rPr>
  </w:style>
  <w:style w:type="character" w:customStyle="1" w:styleId="BalloonTextChar">
    <w:name w:val="Balloon Text Char"/>
    <w:link w:val="BalloonText"/>
    <w:rsid w:val="00FC2D73"/>
    <w:rPr>
      <w:rFonts w:ascii="Segoe UI" w:hAnsi="Segoe UI" w:cs="Segoe UI"/>
      <w:sz w:val="18"/>
      <w:szCs w:val="18"/>
      <w:lang w:val="en-GB"/>
    </w:rPr>
  </w:style>
  <w:style w:type="paragraph" w:styleId="Header">
    <w:name w:val="header"/>
    <w:basedOn w:val="Normal"/>
    <w:link w:val="HeaderChar"/>
    <w:rsid w:val="00A7342A"/>
    <w:pPr>
      <w:tabs>
        <w:tab w:val="center" w:pos="4680"/>
        <w:tab w:val="right" w:pos="9360"/>
      </w:tabs>
    </w:pPr>
  </w:style>
  <w:style w:type="character" w:customStyle="1" w:styleId="HeaderChar">
    <w:name w:val="Header Char"/>
    <w:link w:val="Header"/>
    <w:rsid w:val="00A7342A"/>
    <w:rPr>
      <w:sz w:val="24"/>
      <w:szCs w:val="24"/>
      <w:lang w:val="en-GB"/>
    </w:rPr>
  </w:style>
  <w:style w:type="paragraph" w:styleId="Footer">
    <w:name w:val="footer"/>
    <w:basedOn w:val="Normal"/>
    <w:link w:val="FooterChar"/>
    <w:rsid w:val="00A7342A"/>
    <w:pPr>
      <w:tabs>
        <w:tab w:val="center" w:pos="4680"/>
        <w:tab w:val="right" w:pos="9360"/>
      </w:tabs>
    </w:pPr>
  </w:style>
  <w:style w:type="character" w:customStyle="1" w:styleId="FooterChar">
    <w:name w:val="Footer Char"/>
    <w:link w:val="Footer"/>
    <w:rsid w:val="00A7342A"/>
    <w:rPr>
      <w:sz w:val="24"/>
      <w:szCs w:val="24"/>
      <w:lang w:val="en-GB"/>
    </w:rPr>
  </w:style>
  <w:style w:type="paragraph" w:customStyle="1" w:styleId="Sect2">
    <w:name w:val="Sect2"/>
    <w:basedOn w:val="Normal"/>
    <w:rsid w:val="006144DA"/>
    <w:pPr>
      <w:overflowPunct w:val="0"/>
      <w:autoSpaceDE w:val="0"/>
      <w:autoSpaceDN w:val="0"/>
      <w:adjustRightInd w:val="0"/>
      <w:spacing w:before="60" w:after="60"/>
      <w:textAlignment w:val="baseline"/>
    </w:pPr>
    <w:rPr>
      <w:lang w:eastAsia="en-GB"/>
    </w:rPr>
  </w:style>
  <w:style w:type="paragraph" w:styleId="Title">
    <w:name w:val="Title"/>
    <w:basedOn w:val="Normal"/>
    <w:link w:val="TitleChar"/>
    <w:qFormat/>
    <w:rsid w:val="006144DA"/>
    <w:pPr>
      <w:ind w:right="29"/>
      <w:jc w:val="center"/>
    </w:pPr>
    <w:rPr>
      <w:b/>
      <w:bCs/>
      <w:sz w:val="48"/>
      <w:szCs w:val="12"/>
      <w:lang w:val="en-US"/>
    </w:rPr>
  </w:style>
  <w:style w:type="character" w:customStyle="1" w:styleId="TitleChar">
    <w:name w:val="Title Char"/>
    <w:link w:val="Title"/>
    <w:rsid w:val="006144DA"/>
    <w:rPr>
      <w:b/>
      <w:bCs/>
      <w:sz w:val="48"/>
      <w:szCs w:val="12"/>
      <w:lang w:val="en-US" w:eastAsia="en-US"/>
    </w:rPr>
  </w:style>
  <w:style w:type="paragraph" w:customStyle="1" w:styleId="Default">
    <w:name w:val="Default"/>
    <w:rsid w:val="00C569D8"/>
    <w:pPr>
      <w:autoSpaceDE w:val="0"/>
      <w:autoSpaceDN w:val="0"/>
      <w:adjustRightInd w:val="0"/>
    </w:pPr>
    <w:rPr>
      <w:rFonts w:eastAsia="Calibri"/>
      <w:color w:val="000000"/>
      <w:sz w:val="24"/>
      <w:szCs w:val="24"/>
    </w:rPr>
  </w:style>
  <w:style w:type="paragraph" w:styleId="BodyText">
    <w:name w:val="Body Text"/>
    <w:basedOn w:val="Normal"/>
    <w:link w:val="BodyTextChar"/>
    <w:rsid w:val="00DD4783"/>
    <w:pPr>
      <w:jc w:val="both"/>
    </w:pPr>
    <w:rPr>
      <w:lang w:val="en-US"/>
    </w:rPr>
  </w:style>
  <w:style w:type="character" w:customStyle="1" w:styleId="BodyTextChar">
    <w:name w:val="Body Text Char"/>
    <w:basedOn w:val="DefaultParagraphFont"/>
    <w:link w:val="BodyText"/>
    <w:rsid w:val="00DD4783"/>
    <w:rPr>
      <w:sz w:val="24"/>
      <w:szCs w:val="24"/>
    </w:rPr>
  </w:style>
  <w:style w:type="paragraph" w:styleId="ListParagraph">
    <w:name w:val="List Paragraph"/>
    <w:basedOn w:val="Normal"/>
    <w:uiPriority w:val="34"/>
    <w:qFormat/>
    <w:rsid w:val="00617153"/>
    <w:pPr>
      <w:spacing w:after="160" w:line="259" w:lineRule="auto"/>
      <w:ind w:left="720"/>
      <w:contextualSpacing/>
    </w:pPr>
    <w:rPr>
      <w:rFonts w:asciiTheme="minorHAnsi" w:eastAsiaTheme="minorHAnsi"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27593">
      <w:bodyDiv w:val="1"/>
      <w:marLeft w:val="0"/>
      <w:marRight w:val="0"/>
      <w:marTop w:val="0"/>
      <w:marBottom w:val="0"/>
      <w:divBdr>
        <w:top w:val="none" w:sz="0" w:space="0" w:color="auto"/>
        <w:left w:val="none" w:sz="0" w:space="0" w:color="auto"/>
        <w:bottom w:val="none" w:sz="0" w:space="0" w:color="auto"/>
        <w:right w:val="none" w:sz="0" w:space="0" w:color="auto"/>
      </w:divBdr>
    </w:div>
    <w:div w:id="267661519">
      <w:bodyDiv w:val="1"/>
      <w:marLeft w:val="0"/>
      <w:marRight w:val="0"/>
      <w:marTop w:val="0"/>
      <w:marBottom w:val="0"/>
      <w:divBdr>
        <w:top w:val="none" w:sz="0" w:space="0" w:color="auto"/>
        <w:left w:val="none" w:sz="0" w:space="0" w:color="auto"/>
        <w:bottom w:val="none" w:sz="0" w:space="0" w:color="auto"/>
        <w:right w:val="none" w:sz="0" w:space="0" w:color="auto"/>
      </w:divBdr>
    </w:div>
    <w:div w:id="332727535">
      <w:bodyDiv w:val="1"/>
      <w:marLeft w:val="0"/>
      <w:marRight w:val="0"/>
      <w:marTop w:val="0"/>
      <w:marBottom w:val="0"/>
      <w:divBdr>
        <w:top w:val="none" w:sz="0" w:space="0" w:color="auto"/>
        <w:left w:val="none" w:sz="0" w:space="0" w:color="auto"/>
        <w:bottom w:val="none" w:sz="0" w:space="0" w:color="auto"/>
        <w:right w:val="none" w:sz="0" w:space="0" w:color="auto"/>
      </w:divBdr>
    </w:div>
    <w:div w:id="730468835">
      <w:bodyDiv w:val="1"/>
      <w:marLeft w:val="0"/>
      <w:marRight w:val="0"/>
      <w:marTop w:val="0"/>
      <w:marBottom w:val="0"/>
      <w:divBdr>
        <w:top w:val="none" w:sz="0" w:space="0" w:color="auto"/>
        <w:left w:val="none" w:sz="0" w:space="0" w:color="auto"/>
        <w:bottom w:val="none" w:sz="0" w:space="0" w:color="auto"/>
        <w:right w:val="none" w:sz="0" w:space="0" w:color="auto"/>
      </w:divBdr>
    </w:div>
    <w:div w:id="777868223">
      <w:bodyDiv w:val="1"/>
      <w:marLeft w:val="0"/>
      <w:marRight w:val="0"/>
      <w:marTop w:val="0"/>
      <w:marBottom w:val="0"/>
      <w:divBdr>
        <w:top w:val="none" w:sz="0" w:space="0" w:color="auto"/>
        <w:left w:val="none" w:sz="0" w:space="0" w:color="auto"/>
        <w:bottom w:val="none" w:sz="0" w:space="0" w:color="auto"/>
        <w:right w:val="none" w:sz="0" w:space="0" w:color="auto"/>
      </w:divBdr>
    </w:div>
    <w:div w:id="820656746">
      <w:bodyDiv w:val="1"/>
      <w:marLeft w:val="0"/>
      <w:marRight w:val="0"/>
      <w:marTop w:val="0"/>
      <w:marBottom w:val="0"/>
      <w:divBdr>
        <w:top w:val="none" w:sz="0" w:space="0" w:color="auto"/>
        <w:left w:val="none" w:sz="0" w:space="0" w:color="auto"/>
        <w:bottom w:val="none" w:sz="0" w:space="0" w:color="auto"/>
        <w:right w:val="none" w:sz="0" w:space="0" w:color="auto"/>
      </w:divBdr>
    </w:div>
    <w:div w:id="1047492062">
      <w:bodyDiv w:val="1"/>
      <w:marLeft w:val="0"/>
      <w:marRight w:val="0"/>
      <w:marTop w:val="0"/>
      <w:marBottom w:val="0"/>
      <w:divBdr>
        <w:top w:val="none" w:sz="0" w:space="0" w:color="auto"/>
        <w:left w:val="none" w:sz="0" w:space="0" w:color="auto"/>
        <w:bottom w:val="none" w:sz="0" w:space="0" w:color="auto"/>
        <w:right w:val="none" w:sz="0" w:space="0" w:color="auto"/>
      </w:divBdr>
    </w:div>
    <w:div w:id="1071582424">
      <w:bodyDiv w:val="1"/>
      <w:marLeft w:val="0"/>
      <w:marRight w:val="0"/>
      <w:marTop w:val="0"/>
      <w:marBottom w:val="0"/>
      <w:divBdr>
        <w:top w:val="none" w:sz="0" w:space="0" w:color="auto"/>
        <w:left w:val="none" w:sz="0" w:space="0" w:color="auto"/>
        <w:bottom w:val="none" w:sz="0" w:space="0" w:color="auto"/>
        <w:right w:val="none" w:sz="0" w:space="0" w:color="auto"/>
      </w:divBdr>
    </w:div>
    <w:div w:id="1079866241">
      <w:bodyDiv w:val="1"/>
      <w:marLeft w:val="0"/>
      <w:marRight w:val="0"/>
      <w:marTop w:val="0"/>
      <w:marBottom w:val="0"/>
      <w:divBdr>
        <w:top w:val="none" w:sz="0" w:space="0" w:color="auto"/>
        <w:left w:val="none" w:sz="0" w:space="0" w:color="auto"/>
        <w:bottom w:val="none" w:sz="0" w:space="0" w:color="auto"/>
        <w:right w:val="none" w:sz="0" w:space="0" w:color="auto"/>
      </w:divBdr>
    </w:div>
    <w:div w:id="177840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KAS%20MEDICS\LETTERS\tender%20Purchase%20appl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4208F-B6B6-421E-9824-66B34EF8F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tender Purchase application.dot</Template>
  <TotalTime>2</TotalTime>
  <Pages>1</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Power of Attorney</vt:lpstr>
    </vt:vector>
  </TitlesOfParts>
  <Company>Kas Medics Ltd.</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dc:title>
  <dc:creator>user</dc:creator>
  <cp:lastModifiedBy>Nestory John</cp:lastModifiedBy>
  <cp:revision>4</cp:revision>
  <cp:lastPrinted>2025-10-17T12:57:00Z</cp:lastPrinted>
  <dcterms:created xsi:type="dcterms:W3CDTF">2025-10-17T12:40:00Z</dcterms:created>
  <dcterms:modified xsi:type="dcterms:W3CDTF">2025-10-17T13:00:00Z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c58457962d0a3e1f53c5affc01f244e00397786f779f5dd38e6c31e990595cea</vt:lpwstr>
  </property>
</Properties>
</file>